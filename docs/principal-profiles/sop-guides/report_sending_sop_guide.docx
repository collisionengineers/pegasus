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E81A" w14:textId="77777777" w:rsidR="004635D5" w:rsidRPr="0003213C" w:rsidRDefault="004635D5" w:rsidP="0003213C">
      <w:pPr>
        <w:rPr>
          <w:rFonts w:ascii="Arial" w:hAnsi="Arial" w:cs="Arial"/>
          <w:sz w:val="24"/>
          <w:szCs w:val="24"/>
        </w:rPr>
      </w:pPr>
    </w:p>
    <w:p w14:paraId="062DAC7E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XSpec="center" w:tblpY="2122"/>
        <w:tblW w:w="9420" w:type="dxa"/>
        <w:tblLook w:val="04A0" w:firstRow="1" w:lastRow="0" w:firstColumn="1" w:lastColumn="0" w:noHBand="0" w:noVBand="1"/>
      </w:tblPr>
      <w:tblGrid>
        <w:gridCol w:w="1977"/>
        <w:gridCol w:w="1884"/>
        <w:gridCol w:w="5559"/>
      </w:tblGrid>
      <w:tr w:rsidR="00681B7A" w14:paraId="0AD3947C" w14:textId="77777777" w:rsidTr="35B4EFAA">
        <w:trPr>
          <w:trHeight w:val="658"/>
        </w:trPr>
        <w:tc>
          <w:tcPr>
            <w:tcW w:w="1977" w:type="dxa"/>
          </w:tcPr>
          <w:p w14:paraId="79ADD121" w14:textId="77777777" w:rsidR="00681B7A" w:rsidRPr="004635D5" w:rsidRDefault="00681B7A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4635D5">
              <w:rPr>
                <w:rFonts w:ascii="Arial" w:hAnsi="Arial" w:cs="Arial"/>
                <w:b/>
                <w:bCs/>
                <w:sz w:val="44"/>
                <w:szCs w:val="44"/>
              </w:rPr>
              <w:t>Solicitor</w:t>
            </w:r>
          </w:p>
        </w:tc>
        <w:tc>
          <w:tcPr>
            <w:tcW w:w="1884" w:type="dxa"/>
          </w:tcPr>
          <w:p w14:paraId="1C3CD215" w14:textId="77777777" w:rsidR="00681B7A" w:rsidRPr="004635D5" w:rsidRDefault="00681B7A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4635D5">
              <w:rPr>
                <w:rFonts w:ascii="Arial" w:hAnsi="Arial" w:cs="Arial"/>
                <w:b/>
                <w:bCs/>
                <w:sz w:val="44"/>
                <w:szCs w:val="44"/>
              </w:rPr>
              <w:t>Email Box</w:t>
            </w:r>
          </w:p>
        </w:tc>
        <w:tc>
          <w:tcPr>
            <w:tcW w:w="5559" w:type="dxa"/>
          </w:tcPr>
          <w:p w14:paraId="6454231A" w14:textId="77777777" w:rsidR="00681B7A" w:rsidRPr="004635D5" w:rsidRDefault="00681B7A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4635D5">
              <w:rPr>
                <w:rFonts w:ascii="Arial" w:hAnsi="Arial" w:cs="Arial"/>
                <w:b/>
                <w:bCs/>
                <w:sz w:val="44"/>
                <w:szCs w:val="44"/>
              </w:rPr>
              <w:t>Reply to</w:t>
            </w:r>
            <w:r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 </w:t>
            </w:r>
            <w:r w:rsidRPr="00CF4AFD">
              <w:rPr>
                <w:rFonts w:ascii="Arial" w:hAnsi="Arial" w:cs="Arial"/>
                <w:b/>
                <w:bCs/>
                <w:sz w:val="28"/>
                <w:szCs w:val="28"/>
              </w:rPr>
              <w:t>file handler +</w:t>
            </w:r>
          </w:p>
        </w:tc>
      </w:tr>
      <w:tr w:rsidR="008D6CCF" w14:paraId="10F363EB" w14:textId="77777777" w:rsidTr="35B4EFAA">
        <w:trPr>
          <w:trHeight w:val="658"/>
        </w:trPr>
        <w:tc>
          <w:tcPr>
            <w:tcW w:w="1977" w:type="dxa"/>
          </w:tcPr>
          <w:p w14:paraId="4D92FA0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ACSP</w:t>
            </w:r>
          </w:p>
        </w:tc>
        <w:tc>
          <w:tcPr>
            <w:tcW w:w="1884" w:type="dxa"/>
          </w:tcPr>
          <w:p w14:paraId="1A8FC1DB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180CAF13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Return to handler &amp; </w:t>
            </w:r>
          </w:p>
          <w:p w14:paraId="39A52E70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8" w:history="1">
              <w:r w:rsidRPr="00C559D9">
                <w:rPr>
                  <w:rStyle w:val="Hyperlink"/>
                  <w:rFonts w:ascii="Arial" w:hAnsi="Arial" w:cs="Arial"/>
                  <w:sz w:val="24"/>
                  <w:szCs w:val="24"/>
                </w:rPr>
                <w:t>admin@accidentspecialist.co.uk</w:t>
              </w:r>
            </w:hyperlink>
          </w:p>
        </w:tc>
      </w:tr>
      <w:tr w:rsidR="008D6CCF" w14:paraId="4B7DC600" w14:textId="77777777" w:rsidTr="35B4EFAA">
        <w:trPr>
          <w:trHeight w:val="658"/>
        </w:trPr>
        <w:tc>
          <w:tcPr>
            <w:tcW w:w="1977" w:type="dxa"/>
          </w:tcPr>
          <w:p w14:paraId="644CF10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ALISON</w:t>
            </w:r>
          </w:p>
        </w:tc>
        <w:tc>
          <w:tcPr>
            <w:tcW w:w="1884" w:type="dxa"/>
          </w:tcPr>
          <w:p w14:paraId="76C8993F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Engineers </w:t>
            </w:r>
          </w:p>
        </w:tc>
        <w:tc>
          <w:tcPr>
            <w:tcW w:w="5559" w:type="dxa"/>
          </w:tcPr>
          <w:p w14:paraId="08AC0D10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Return to handler </w:t>
            </w:r>
          </w:p>
        </w:tc>
      </w:tr>
      <w:tr w:rsidR="008D6CCF" w14:paraId="251F9825" w14:textId="77777777" w:rsidTr="35B4EFAA">
        <w:trPr>
          <w:trHeight w:val="658"/>
        </w:trPr>
        <w:tc>
          <w:tcPr>
            <w:tcW w:w="1977" w:type="dxa"/>
          </w:tcPr>
          <w:p w14:paraId="3321C7C4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ALS</w:t>
            </w:r>
          </w:p>
        </w:tc>
        <w:tc>
          <w:tcPr>
            <w:tcW w:w="1884" w:type="dxa"/>
          </w:tcPr>
          <w:p w14:paraId="31F974E8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A06C5CB" w14:textId="44CAF6B4" w:rsidR="008D6CCF" w:rsidRDefault="42613CA2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42613CA2">
              <w:rPr>
                <w:rFonts w:ascii="Arial" w:hAnsi="Arial" w:cs="Arial"/>
                <w:sz w:val="24"/>
                <w:szCs w:val="24"/>
              </w:rPr>
              <w:t>Return to handler &amp; Estimate</w:t>
            </w:r>
          </w:p>
          <w:p w14:paraId="00DECA9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9" w:history="1">
              <w:r w:rsidRPr="0007330C">
                <w:rPr>
                  <w:rStyle w:val="Hyperlink"/>
                  <w:rFonts w:ascii="Arial" w:hAnsi="Arial" w:cs="Arial"/>
                  <w:sz w:val="24"/>
                  <w:szCs w:val="24"/>
                </w:rPr>
                <w:t>claims@autologistic.co.uk</w:t>
              </w:r>
            </w:hyperlink>
          </w:p>
          <w:p w14:paraId="0810333D" w14:textId="6EFCB1A3" w:rsidR="008D6CCF" w:rsidRDefault="47ED24C9" w:rsidP="47ED24C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10">
              <w:r w:rsidRPr="47ED24C9">
                <w:rPr>
                  <w:rStyle w:val="Hyperlink"/>
                  <w:rFonts w:ascii="Arial" w:hAnsi="Arial" w:cs="Arial"/>
                  <w:sz w:val="24"/>
                  <w:szCs w:val="24"/>
                </w:rPr>
                <w:t>p.mandy@oakwoodscotland.co.uk</w:t>
              </w:r>
            </w:hyperlink>
          </w:p>
          <w:p w14:paraId="414D270D" w14:textId="7345EF15" w:rsidR="008D6CCF" w:rsidRDefault="008D6CCF" w:rsidP="47ED24C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9589F20" w14:textId="5C249E34" w:rsidR="008D6CCF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>FIGURES TO GO TO GARAGE ON EACH JOB</w:t>
            </w:r>
            <w:r w:rsidR="00542B58"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542B58"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>Total loss threshold 78%</w:t>
            </w:r>
          </w:p>
          <w:p w14:paraId="7E0F1EDA" w14:textId="505D1A0E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6CCF" w14:paraId="661A539C" w14:textId="77777777" w:rsidTr="35B4EFAA">
        <w:trPr>
          <w:trHeight w:val="658"/>
        </w:trPr>
        <w:tc>
          <w:tcPr>
            <w:tcW w:w="1977" w:type="dxa"/>
          </w:tcPr>
          <w:p w14:paraId="481C87B3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AMS </w:t>
            </w:r>
          </w:p>
        </w:tc>
        <w:tc>
          <w:tcPr>
            <w:tcW w:w="1884" w:type="dxa"/>
          </w:tcPr>
          <w:p w14:paraId="098ECA14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5EB11E5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8D6CCF" w14:paraId="6A43E8EE" w14:textId="77777777" w:rsidTr="35B4EFAA">
        <w:trPr>
          <w:trHeight w:val="658"/>
        </w:trPr>
        <w:tc>
          <w:tcPr>
            <w:tcW w:w="1977" w:type="dxa"/>
          </w:tcPr>
          <w:p w14:paraId="1B066436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AX</w:t>
            </w:r>
          </w:p>
        </w:tc>
        <w:tc>
          <w:tcPr>
            <w:tcW w:w="1884" w:type="dxa"/>
          </w:tcPr>
          <w:p w14:paraId="5F3F2B9B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Info</w:t>
            </w:r>
          </w:p>
        </w:tc>
        <w:tc>
          <w:tcPr>
            <w:tcW w:w="5559" w:type="dxa"/>
          </w:tcPr>
          <w:p w14:paraId="1578B7CC" w14:textId="4F41686B" w:rsidR="008D6CCF" w:rsidRPr="00BD4BB9" w:rsidRDefault="31A4C873" w:rsidP="00BD4BB9">
            <w:hyperlink r:id="rId11">
              <w:r w:rsidRPr="31A4C873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engineersreports@ax-uk.com</w:t>
              </w:r>
            </w:hyperlink>
          </w:p>
          <w:p w14:paraId="20DFD6A4" w14:textId="7215A321" w:rsidR="31A4C873" w:rsidRDefault="31A4C873" w:rsidP="31A4C873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hyperlink r:id="rId12">
              <w:r w:rsidRPr="31A4C873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engineersinspections@accidentexchange.com</w:t>
              </w:r>
            </w:hyperlink>
          </w:p>
          <w:p w14:paraId="7783C1A0" w14:textId="0BB68F06" w:rsidR="008D6CCF" w:rsidRPr="00BD4BB9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CC; </w:t>
            </w:r>
            <w:hyperlink r:id="rId13">
              <w:r w:rsidRPr="47ED24C9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p.mandy@oakwoodscotland.co.uk</w:t>
              </w:r>
              <w:r w:rsidR="008D6CCF">
                <w:br/>
              </w:r>
              <w:r w:rsidR="008D6CCF">
                <w:br/>
              </w:r>
            </w:hyperlink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Do not CC in Paul Mandy if the job involves </w:t>
            </w:r>
            <w:proofErr w:type="spellStart"/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>Easdons</w:t>
            </w:r>
            <w:proofErr w:type="spellEnd"/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and mentions Guardian or James Claims</w:t>
            </w:r>
          </w:p>
          <w:p w14:paraId="25C386DB" w14:textId="4E3A21DE" w:rsidR="008D6CCF" w:rsidRPr="00BD4BB9" w:rsidRDefault="008D6CCF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1F7AC22F" w14:textId="1CF82C4D" w:rsidR="008D6CCF" w:rsidRPr="00BD4BB9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>FIGURES TO GO TO GARAGE ON EACH JOB</w:t>
            </w:r>
          </w:p>
          <w:p w14:paraId="532FC275" w14:textId="6BD49553" w:rsidR="008D6CCF" w:rsidRPr="00BD4BB9" w:rsidRDefault="00542B58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>Total loss threshold 74%</w:t>
            </w:r>
          </w:p>
        </w:tc>
      </w:tr>
      <w:tr w:rsidR="008D6CCF" w14:paraId="7FEFF087" w14:textId="77777777" w:rsidTr="35B4EFAA">
        <w:trPr>
          <w:trHeight w:val="658"/>
        </w:trPr>
        <w:tc>
          <w:tcPr>
            <w:tcW w:w="1977" w:type="dxa"/>
          </w:tcPr>
          <w:p w14:paraId="4A4BD7E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BC</w:t>
            </w:r>
          </w:p>
        </w:tc>
        <w:tc>
          <w:tcPr>
            <w:tcW w:w="1884" w:type="dxa"/>
          </w:tcPr>
          <w:p w14:paraId="5AA70399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5441EB62" w14:textId="098F18CD" w:rsidR="008D6CCF" w:rsidRDefault="28979FE1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28979FE1">
              <w:rPr>
                <w:rFonts w:ascii="Arial" w:hAnsi="Arial" w:cs="Arial"/>
                <w:sz w:val="24"/>
                <w:szCs w:val="24"/>
              </w:rPr>
              <w:t>Return to handler &amp; a.nawaz@bakercoleman.co.uk</w:t>
            </w:r>
          </w:p>
        </w:tc>
      </w:tr>
      <w:tr w:rsidR="008D6CCF" w14:paraId="20BE3996" w14:textId="77777777" w:rsidTr="35B4EFAA">
        <w:trPr>
          <w:trHeight w:val="658"/>
        </w:trPr>
        <w:tc>
          <w:tcPr>
            <w:tcW w:w="1977" w:type="dxa"/>
          </w:tcPr>
          <w:p w14:paraId="32EB7AC2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BLACK</w:t>
            </w:r>
          </w:p>
        </w:tc>
        <w:tc>
          <w:tcPr>
            <w:tcW w:w="1884" w:type="dxa"/>
          </w:tcPr>
          <w:p w14:paraId="0ED126F1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08CFA373" w14:textId="5C052A0C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  <w:r>
              <w:rPr>
                <w:rFonts w:ascii="Arial" w:hAnsi="Arial" w:cs="Arial"/>
                <w:sz w:val="24"/>
                <w:szCs w:val="24"/>
              </w:rPr>
              <w:br/>
              <w:t>Send Report &amp; “Estimate”</w:t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  <w:t>total loss threshold 74%</w:t>
            </w:r>
          </w:p>
        </w:tc>
      </w:tr>
      <w:tr w:rsidR="72770746" w14:paraId="4E3DC9DB" w14:textId="77777777" w:rsidTr="35B4EFAA">
        <w:trPr>
          <w:trHeight w:val="658"/>
        </w:trPr>
        <w:tc>
          <w:tcPr>
            <w:tcW w:w="1977" w:type="dxa"/>
          </w:tcPr>
          <w:p w14:paraId="7E5B1522" w14:textId="3B324B65" w:rsidR="72770746" w:rsidRDefault="72770746" w:rsidP="72770746">
            <w:pPr>
              <w:pStyle w:val="ListParagraph"/>
              <w:spacing w:line="259" w:lineRule="auto"/>
              <w:ind w:left="0"/>
            </w:pPr>
            <w:r w:rsidRPr="72770746">
              <w:rPr>
                <w:rFonts w:ascii="Arial" w:hAnsi="Arial" w:cs="Arial"/>
                <w:sz w:val="24"/>
                <w:szCs w:val="24"/>
              </w:rPr>
              <w:t>CS</w:t>
            </w:r>
          </w:p>
        </w:tc>
        <w:tc>
          <w:tcPr>
            <w:tcW w:w="1884" w:type="dxa"/>
          </w:tcPr>
          <w:p w14:paraId="3B636EF7" w14:textId="1AAEF637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2770746"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595C9AC" w14:textId="19FF5691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14">
              <w:r w:rsidRPr="72770746">
                <w:rPr>
                  <w:rStyle w:val="Hyperlink"/>
                  <w:rFonts w:ascii="Arial" w:hAnsi="Arial" w:cs="Arial"/>
                  <w:sz w:val="24"/>
                  <w:szCs w:val="24"/>
                </w:rPr>
                <w:t>info@claimsspecialists.co.uk</w:t>
              </w:r>
            </w:hyperlink>
          </w:p>
          <w:p w14:paraId="4586D4C7" w14:textId="28338DD5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15">
              <w:r w:rsidRPr="72770746">
                <w:rPr>
                  <w:rStyle w:val="Hyperlink"/>
                  <w:rFonts w:ascii="Arial" w:hAnsi="Arial" w:cs="Arial"/>
                  <w:sz w:val="24"/>
                  <w:szCs w:val="24"/>
                </w:rPr>
                <w:t>accounts@carhirespec.co.uk</w:t>
              </w:r>
            </w:hyperlink>
          </w:p>
        </w:tc>
      </w:tr>
      <w:tr w:rsidR="008D6CCF" w14:paraId="49BA891E" w14:textId="77777777" w:rsidTr="35B4EFAA">
        <w:trPr>
          <w:trHeight w:val="658"/>
        </w:trPr>
        <w:tc>
          <w:tcPr>
            <w:tcW w:w="1977" w:type="dxa"/>
          </w:tcPr>
          <w:p w14:paraId="3CB3FBEB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DFD</w:t>
            </w:r>
          </w:p>
        </w:tc>
        <w:tc>
          <w:tcPr>
            <w:tcW w:w="1884" w:type="dxa"/>
          </w:tcPr>
          <w:p w14:paraId="5FD44AB3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E42972E" w14:textId="1AED7ECE" w:rsidR="008D6CCF" w:rsidRDefault="432DF2E9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432DF2E9">
              <w:rPr>
                <w:rFonts w:ascii="Arial" w:hAnsi="Arial" w:cs="Arial"/>
                <w:sz w:val="24"/>
                <w:szCs w:val="24"/>
              </w:rPr>
              <w:t>Car2go? = Info@car2go</w:t>
            </w:r>
            <w:r w:rsidR="008D6CCF">
              <w:br/>
            </w:r>
            <w:r w:rsidRPr="432DF2E9">
              <w:rPr>
                <w:rFonts w:ascii="Arial" w:hAnsi="Arial" w:cs="Arial"/>
                <w:sz w:val="24"/>
                <w:szCs w:val="24"/>
              </w:rPr>
              <w:t xml:space="preserve">SMC? = </w:t>
            </w:r>
            <w:hyperlink r:id="rId16">
              <w:r w:rsidRPr="432DF2E9">
                <w:rPr>
                  <w:rStyle w:val="Hyperlink"/>
                  <w:rFonts w:ascii="Arial" w:hAnsi="Arial" w:cs="Arial"/>
                  <w:sz w:val="24"/>
                  <w:szCs w:val="24"/>
                </w:rPr>
                <w:t>tony@shawmarnell.co.uk</w:t>
              </w:r>
            </w:hyperlink>
            <w:r w:rsidRPr="432DF2E9">
              <w:rPr>
                <w:rFonts w:ascii="Arial" w:hAnsi="Arial" w:cs="Arial"/>
                <w:sz w:val="24"/>
                <w:szCs w:val="24"/>
              </w:rPr>
              <w:t xml:space="preserve"> - </w:t>
            </w:r>
            <w:hyperlink r:id="rId17">
              <w:r w:rsidRPr="432DF2E9">
                <w:rPr>
                  <w:rStyle w:val="Hyperlink"/>
                  <w:rFonts w:ascii="Arial" w:hAnsi="Arial" w:cs="Arial"/>
                  <w:sz w:val="24"/>
                  <w:szCs w:val="24"/>
                </w:rPr>
                <w:t>richard.pownall@dfd-solicitors.co.uk</w:t>
              </w:r>
            </w:hyperlink>
            <w:r w:rsidRPr="432DF2E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BAEBDF8" w14:textId="77777777" w:rsidR="008D6CCF" w:rsidRDefault="008D6CCF" w:rsidP="0C3D5DF6">
            <w:pPr>
              <w:pStyle w:val="ListParagraph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C3D5DF6">
              <w:rPr>
                <w:rFonts w:ascii="Arial" w:hAnsi="Arial" w:cs="Arial"/>
                <w:sz w:val="24"/>
                <w:szCs w:val="24"/>
              </w:rPr>
              <w:t>CarClaims</w:t>
            </w:r>
            <w:proofErr w:type="spellEnd"/>
            <w:r w:rsidRPr="0C3D5DF6">
              <w:rPr>
                <w:rFonts w:ascii="Arial" w:hAnsi="Arial" w:cs="Arial"/>
                <w:sz w:val="24"/>
                <w:szCs w:val="24"/>
              </w:rPr>
              <w:t>? = Andy to check!</w:t>
            </w:r>
          </w:p>
        </w:tc>
      </w:tr>
      <w:tr w:rsidR="008D6CCF" w14:paraId="0A5D8471" w14:textId="77777777" w:rsidTr="35B4EFAA">
        <w:trPr>
          <w:trHeight w:val="658"/>
        </w:trPr>
        <w:tc>
          <w:tcPr>
            <w:tcW w:w="1977" w:type="dxa"/>
          </w:tcPr>
          <w:p w14:paraId="142B1C51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FW</w:t>
            </w:r>
          </w:p>
        </w:tc>
        <w:tc>
          <w:tcPr>
            <w:tcW w:w="1884" w:type="dxa"/>
          </w:tcPr>
          <w:p w14:paraId="54EA0FCA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Engineers </w:t>
            </w:r>
          </w:p>
        </w:tc>
        <w:tc>
          <w:tcPr>
            <w:tcW w:w="5559" w:type="dxa"/>
          </w:tcPr>
          <w:p w14:paraId="326C9359" w14:textId="19D0FB5A" w:rsidR="008D6CCF" w:rsidRPr="00BD4BB9" w:rsidRDefault="35B4EFAA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35B4EFAA">
              <w:rPr>
                <w:rFonts w:ascii="Arial" w:hAnsi="Arial" w:cs="Arial"/>
                <w:b/>
                <w:bCs/>
                <w:sz w:val="24"/>
                <w:szCs w:val="24"/>
              </w:rPr>
              <w:t>Return to handler and info@fairwaylegal.co.uk if not from them</w:t>
            </w:r>
          </w:p>
        </w:tc>
      </w:tr>
      <w:tr w:rsidR="008D6CCF" w14:paraId="60FD1B5E" w14:textId="77777777" w:rsidTr="35B4EFAA">
        <w:trPr>
          <w:trHeight w:val="658"/>
        </w:trPr>
        <w:tc>
          <w:tcPr>
            <w:tcW w:w="1977" w:type="dxa"/>
          </w:tcPr>
          <w:p w14:paraId="40AEA4FD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HTU</w:t>
            </w:r>
          </w:p>
        </w:tc>
        <w:tc>
          <w:tcPr>
            <w:tcW w:w="1884" w:type="dxa"/>
          </w:tcPr>
          <w:p w14:paraId="06FC51C2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Engineers(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Ben)</w:t>
            </w:r>
          </w:p>
        </w:tc>
        <w:tc>
          <w:tcPr>
            <w:tcW w:w="5559" w:type="dxa"/>
          </w:tcPr>
          <w:p w14:paraId="18D93CC5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 Fee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note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on main report, fee separate.</w:t>
            </w:r>
          </w:p>
        </w:tc>
      </w:tr>
      <w:tr w:rsidR="72770746" w14:paraId="2C200269" w14:textId="77777777" w:rsidTr="35B4EFAA">
        <w:trPr>
          <w:trHeight w:val="658"/>
        </w:trPr>
        <w:tc>
          <w:tcPr>
            <w:tcW w:w="1977" w:type="dxa"/>
          </w:tcPr>
          <w:p w14:paraId="551F39F3" w14:textId="77777777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2770746">
              <w:rPr>
                <w:rFonts w:ascii="Arial" w:hAnsi="Arial" w:cs="Arial"/>
                <w:sz w:val="24"/>
                <w:szCs w:val="24"/>
              </w:rPr>
              <w:lastRenderedPageBreak/>
              <w:t>KBS</w:t>
            </w:r>
          </w:p>
        </w:tc>
        <w:tc>
          <w:tcPr>
            <w:tcW w:w="1884" w:type="dxa"/>
          </w:tcPr>
          <w:p w14:paraId="6E9F216B" w14:textId="77777777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2770746"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10A65BEC" w14:textId="77777777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18">
              <w:r w:rsidRPr="72770746">
                <w:rPr>
                  <w:rStyle w:val="Hyperlink"/>
                  <w:rFonts w:ascii="Arial" w:hAnsi="Arial" w:cs="Arial"/>
                  <w:sz w:val="24"/>
                  <w:szCs w:val="24"/>
                </w:rPr>
                <w:t>info@knightsbridgesolicitors.co.uk</w:t>
              </w:r>
            </w:hyperlink>
          </w:p>
          <w:p w14:paraId="2D58FE30" w14:textId="54E1D436" w:rsidR="72770746" w:rsidRDefault="72770746" w:rsidP="12D0B7A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A9DD23B" w14:textId="6991DE3F" w:rsidR="72770746" w:rsidRDefault="12D0B7AB" w:rsidP="12D0B7A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12D0B7AB">
              <w:rPr>
                <w:rFonts w:ascii="Arial" w:hAnsi="Arial" w:cs="Arial"/>
                <w:sz w:val="24"/>
                <w:szCs w:val="24"/>
              </w:rPr>
              <w:t xml:space="preserve">On </w:t>
            </w:r>
            <w:r w:rsidRPr="12D0B7AB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Expert Claims reports</w:t>
            </w:r>
            <w:r w:rsidRPr="12D0B7AB">
              <w:rPr>
                <w:rFonts w:ascii="Arial" w:hAnsi="Arial" w:cs="Arial"/>
                <w:sz w:val="24"/>
                <w:szCs w:val="24"/>
              </w:rPr>
              <w:t xml:space="preserve"> CC Ghazi Abbas into emails when returning</w:t>
            </w:r>
          </w:p>
          <w:p w14:paraId="27C9080D" w14:textId="5954CD9C" w:rsidR="72770746" w:rsidRDefault="72770746" w:rsidP="12D0B7A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1725F91E" w14:textId="612EA546" w:rsidR="72770746" w:rsidRDefault="35B4EFAA" w:rsidP="12D0B7A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5B4EFAA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19">
              <w:r w:rsidRPr="35B4EFAA">
                <w:rPr>
                  <w:rStyle w:val="Hyperlink"/>
                  <w:rFonts w:ascii="Arial" w:hAnsi="Arial" w:cs="Arial"/>
                  <w:sz w:val="24"/>
                  <w:szCs w:val="24"/>
                </w:rPr>
                <w:t>gabbas@knightsbridgesolicitors.co.uk</w:t>
              </w:r>
            </w:hyperlink>
          </w:p>
          <w:p w14:paraId="339AFD62" w14:textId="65C88FFB" w:rsidR="35B4EFAA" w:rsidRDefault="35B4EFAA" w:rsidP="35B4EFA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32D2E17" w14:textId="56F1C98B" w:rsidR="35B4EFAA" w:rsidRDefault="35B4EFAA" w:rsidP="35B4EFA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5B4EFAA">
              <w:rPr>
                <w:rFonts w:ascii="Arial" w:hAnsi="Arial" w:cs="Arial"/>
                <w:sz w:val="24"/>
                <w:szCs w:val="24"/>
              </w:rPr>
              <w:t>Rapid claims jobs – images will have come from them copy in – Rapidlongton@gmail.com</w:t>
            </w:r>
          </w:p>
          <w:p w14:paraId="46C98C92" w14:textId="5D555591" w:rsidR="72770746" w:rsidRDefault="72770746" w:rsidP="72770746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6CCF" w14:paraId="02078DA5" w14:textId="77777777" w:rsidTr="35B4EFAA">
        <w:trPr>
          <w:trHeight w:val="658"/>
        </w:trPr>
        <w:tc>
          <w:tcPr>
            <w:tcW w:w="1977" w:type="dxa"/>
          </w:tcPr>
          <w:p w14:paraId="690FE220" w14:textId="26D0608A" w:rsidR="008D6CCF" w:rsidRDefault="4109B82E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4109B82E">
              <w:rPr>
                <w:rFonts w:ascii="Arial" w:hAnsi="Arial" w:cs="Arial"/>
                <w:sz w:val="24"/>
                <w:szCs w:val="24"/>
              </w:rPr>
              <w:t>KERR</w:t>
            </w:r>
          </w:p>
        </w:tc>
        <w:tc>
          <w:tcPr>
            <w:tcW w:w="1884" w:type="dxa"/>
          </w:tcPr>
          <w:p w14:paraId="2162E4E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9F5493D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Reply All</w:t>
            </w:r>
          </w:p>
        </w:tc>
      </w:tr>
      <w:tr w:rsidR="008D6CCF" w14:paraId="005F269B" w14:textId="77777777" w:rsidTr="35B4EFAA">
        <w:trPr>
          <w:trHeight w:val="658"/>
        </w:trPr>
        <w:tc>
          <w:tcPr>
            <w:tcW w:w="1977" w:type="dxa"/>
          </w:tcPr>
          <w:p w14:paraId="4205976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KMR</w:t>
            </w:r>
          </w:p>
        </w:tc>
        <w:tc>
          <w:tcPr>
            <w:tcW w:w="1884" w:type="dxa"/>
          </w:tcPr>
          <w:p w14:paraId="6B8F1DC4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C75DAF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hyperlink r:id="rId20" w:history="1">
              <w:r w:rsidRPr="00F3633F">
                <w:rPr>
                  <w:rStyle w:val="Hyperlink"/>
                  <w:rFonts w:ascii="Arial" w:hAnsi="Arial" w:cs="Arial"/>
                  <w:sz w:val="24"/>
                  <w:szCs w:val="24"/>
                </w:rPr>
                <w:t>info@kmrlaw.co.uk</w:t>
              </w:r>
            </w:hyperlink>
          </w:p>
        </w:tc>
      </w:tr>
      <w:tr w:rsidR="008D6CCF" w14:paraId="21D3EC68" w14:textId="77777777" w:rsidTr="35B4EFAA">
        <w:trPr>
          <w:trHeight w:val="658"/>
        </w:trPr>
        <w:tc>
          <w:tcPr>
            <w:tcW w:w="1977" w:type="dxa"/>
          </w:tcPr>
          <w:p w14:paraId="5D58C42D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MOTORX</w:t>
            </w:r>
          </w:p>
        </w:tc>
        <w:tc>
          <w:tcPr>
            <w:tcW w:w="1884" w:type="dxa"/>
          </w:tcPr>
          <w:p w14:paraId="316AD136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9E8C4D4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8D6CCF" w14:paraId="19601CDA" w14:textId="77777777" w:rsidTr="35B4EFAA">
        <w:trPr>
          <w:trHeight w:val="658"/>
        </w:trPr>
        <w:tc>
          <w:tcPr>
            <w:tcW w:w="1977" w:type="dxa"/>
          </w:tcPr>
          <w:p w14:paraId="5A212121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MP</w:t>
            </w:r>
          </w:p>
        </w:tc>
        <w:tc>
          <w:tcPr>
            <w:tcW w:w="1884" w:type="dxa"/>
          </w:tcPr>
          <w:p w14:paraId="4400D68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</w:t>
            </w:r>
          </w:p>
        </w:tc>
        <w:tc>
          <w:tcPr>
            <w:tcW w:w="5559" w:type="dxa"/>
          </w:tcPr>
          <w:p w14:paraId="6F334705" w14:textId="77777777" w:rsidR="008D6CCF" w:rsidRDefault="35B4EFAA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21">
              <w:r w:rsidRPr="35B4EFAA">
                <w:rPr>
                  <w:rStyle w:val="Hyperlink"/>
                  <w:rFonts w:ascii="Arial" w:hAnsi="Arial" w:cs="Arial"/>
                  <w:sz w:val="24"/>
                  <w:szCs w:val="24"/>
                </w:rPr>
                <w:t>mdakri@montrealprestige.co.uk</w:t>
              </w:r>
            </w:hyperlink>
          </w:p>
          <w:p w14:paraId="65DB4BF6" w14:textId="6322BA0C" w:rsidR="35B4EFAA" w:rsidRDefault="35B4EFAA" w:rsidP="35B4EFA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5B4EFAA">
              <w:rPr>
                <w:rFonts w:ascii="Arial" w:hAnsi="Arial" w:cs="Arial"/>
                <w:sz w:val="24"/>
                <w:szCs w:val="24"/>
              </w:rPr>
              <w:t>Info@montrealprestige.co.uk</w:t>
            </w:r>
          </w:p>
          <w:p w14:paraId="1D387152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(Report no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imgs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imgs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separate, glasses breakdown)</w:t>
            </w:r>
          </w:p>
        </w:tc>
      </w:tr>
      <w:tr w:rsidR="008D6CCF" w14:paraId="322EAFBA" w14:textId="77777777" w:rsidTr="35B4EFAA">
        <w:trPr>
          <w:trHeight w:val="658"/>
        </w:trPr>
        <w:tc>
          <w:tcPr>
            <w:tcW w:w="1977" w:type="dxa"/>
          </w:tcPr>
          <w:p w14:paraId="173F844E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OAK</w:t>
            </w:r>
          </w:p>
        </w:tc>
        <w:tc>
          <w:tcPr>
            <w:tcW w:w="1884" w:type="dxa"/>
          </w:tcPr>
          <w:p w14:paraId="7AC36525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0DF8EF4" w14:textId="3FDE7AFA" w:rsidR="0C29FACB" w:rsidRDefault="0C29FACB" w:rsidP="0C29FACB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0C29FACB">
              <w:rPr>
                <w:rFonts w:ascii="Arial" w:hAnsi="Arial" w:cs="Arial"/>
                <w:sz w:val="24"/>
                <w:szCs w:val="24"/>
              </w:rPr>
              <w:t>Reply to handler</w:t>
            </w:r>
          </w:p>
          <w:p w14:paraId="234E1FD2" w14:textId="5B50B31C" w:rsidR="008D6CCF" w:rsidRPr="00BD4BB9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sz w:val="24"/>
                <w:szCs w:val="24"/>
              </w:rPr>
              <w:t>CC;</w:t>
            </w: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hyperlink r:id="rId22">
              <w:r w:rsidRPr="47ED24C9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p.mandy@oakwoodscotland.co.uk</w:t>
              </w:r>
            </w:hyperlink>
          </w:p>
          <w:p w14:paraId="42C4DF23" w14:textId="6F98B44D" w:rsidR="008D6CCF" w:rsidRPr="00BD4BB9" w:rsidRDefault="008D6CCF" w:rsidP="47ED24C9">
            <w:pPr>
              <w:pStyle w:val="ListParagraph"/>
              <w:ind w:left="0"/>
              <w:rPr>
                <w:b/>
                <w:bCs/>
              </w:rPr>
            </w:pPr>
          </w:p>
          <w:p w14:paraId="76B0BECB" w14:textId="088BA411" w:rsidR="008D6CCF" w:rsidRPr="00BD4BB9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b/>
                <w:bCs/>
              </w:rPr>
              <w:t xml:space="preserve"> </w:t>
            </w: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>FIGURES TO GO TO GARAGE ON EACH JOB</w:t>
            </w:r>
          </w:p>
          <w:p w14:paraId="3B046F0F" w14:textId="36B86128" w:rsidR="008D6CCF" w:rsidRPr="00BD4BB9" w:rsidRDefault="008D6CCF" w:rsidP="47ED24C9">
            <w:pPr>
              <w:pStyle w:val="ListParagraph"/>
              <w:ind w:left="0"/>
              <w:rPr>
                <w:b/>
                <w:bCs/>
              </w:rPr>
            </w:pPr>
          </w:p>
          <w:p w14:paraId="350C4137" w14:textId="64F0CD26" w:rsidR="008D6CCF" w:rsidRPr="00BD4BB9" w:rsidRDefault="00542B58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t>Total loss threshold 74%</w:t>
            </w:r>
            <w:r w:rsidR="008D6CCF">
              <w:br/>
            </w:r>
          </w:p>
        </w:tc>
      </w:tr>
      <w:tr w:rsidR="008D6CCF" w14:paraId="1CF5CDC8" w14:textId="77777777" w:rsidTr="35B4EFAA">
        <w:trPr>
          <w:trHeight w:val="658"/>
        </w:trPr>
        <w:tc>
          <w:tcPr>
            <w:tcW w:w="1977" w:type="dxa"/>
          </w:tcPr>
          <w:p w14:paraId="441836C1" w14:textId="77777777" w:rsidR="008D6CCF" w:rsidRDefault="008D6CCF" w:rsidP="0C3D5D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C3D5DF6">
              <w:rPr>
                <w:rFonts w:ascii="Arial" w:hAnsi="Arial" w:cs="Arial"/>
                <w:b/>
                <w:bCs/>
                <w:sz w:val="24"/>
                <w:szCs w:val="24"/>
              </w:rPr>
              <w:t>PCH</w:t>
            </w:r>
          </w:p>
        </w:tc>
        <w:tc>
          <w:tcPr>
            <w:tcW w:w="1884" w:type="dxa"/>
          </w:tcPr>
          <w:p w14:paraId="6FF96F30" w14:textId="77777777" w:rsidR="008D6CCF" w:rsidRDefault="008D6CCF" w:rsidP="0C3D5DF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C3D5DF6">
              <w:rPr>
                <w:rFonts w:ascii="Arial" w:hAnsi="Arial" w:cs="Arial"/>
                <w:b/>
                <w:bCs/>
                <w:sz w:val="24"/>
                <w:szCs w:val="24"/>
              </w:rPr>
              <w:t>Info</w:t>
            </w:r>
          </w:p>
        </w:tc>
        <w:tc>
          <w:tcPr>
            <w:tcW w:w="5559" w:type="dxa"/>
          </w:tcPr>
          <w:p w14:paraId="4F2B85EA" w14:textId="77777777" w:rsidR="008D6CCF" w:rsidRDefault="56D447F3" w:rsidP="56D447F3">
            <w:pPr>
              <w:rPr>
                <w:rFonts w:ascii="Arial" w:hAnsi="Arial" w:cs="Arial"/>
                <w:sz w:val="24"/>
                <w:szCs w:val="24"/>
              </w:rPr>
            </w:pPr>
            <w:r w:rsidRPr="56D447F3">
              <w:rPr>
                <w:rFonts w:ascii="Arial" w:hAnsi="Arial" w:cs="Arial"/>
                <w:sz w:val="24"/>
                <w:szCs w:val="24"/>
              </w:rPr>
              <w:t xml:space="preserve">Report is named "[reg] Initial” or “[reg] Supplementary”, </w:t>
            </w:r>
          </w:p>
          <w:p w14:paraId="4D5D8A41" w14:textId="34EC043E" w:rsidR="00921625" w:rsidRPr="00921625" w:rsidRDefault="56D447F3" w:rsidP="00921625">
            <w:pPr>
              <w:rPr>
                <w:rFonts w:ascii="Arial" w:hAnsi="Arial" w:cs="Arial"/>
                <w:color w:val="0070C0"/>
                <w:sz w:val="24"/>
                <w:szCs w:val="24"/>
                <w:u w:val="single"/>
              </w:rPr>
            </w:pPr>
            <w:r w:rsidRPr="56D447F3">
              <w:rPr>
                <w:rFonts w:ascii="Arial" w:hAnsi="Arial" w:cs="Arial"/>
                <w:sz w:val="24"/>
                <w:szCs w:val="24"/>
              </w:rPr>
              <w:t xml:space="preserve">Only send </w:t>
            </w:r>
            <w:proofErr w:type="gramStart"/>
            <w:r w:rsidRPr="56D447F3"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="00921625">
              <w:t xml:space="preserve"> </w:t>
            </w:r>
            <w:r w:rsidR="00921625" w:rsidRPr="00921625">
              <w:rPr>
                <w:rFonts w:ascii="Arial" w:hAnsi="Arial" w:cs="Arial"/>
                <w:color w:val="0070C0"/>
                <w:sz w:val="24"/>
                <w:szCs w:val="24"/>
                <w:u w:val="single"/>
              </w:rPr>
              <w:t>SBL@connexus.co.uk</w:t>
            </w:r>
            <w:proofErr w:type="gramEnd"/>
          </w:p>
          <w:p w14:paraId="53BD370D" w14:textId="615117C1" w:rsidR="008D6CCF" w:rsidRDefault="0AD55555" w:rsidP="56D447F3">
            <w:pPr>
              <w:rPr>
                <w:rFonts w:ascii="Arial" w:hAnsi="Arial" w:cs="Arial"/>
                <w:sz w:val="24"/>
                <w:szCs w:val="24"/>
              </w:rPr>
            </w:pPr>
            <w:r w:rsidRPr="0AD55555">
              <w:rPr>
                <w:rFonts w:ascii="Arial" w:hAnsi="Arial" w:cs="Arial"/>
                <w:sz w:val="24"/>
                <w:szCs w:val="24"/>
              </w:rPr>
              <w:t>Send Audatex and report</w:t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  <w:t xml:space="preserve"> </w:t>
            </w:r>
            <w:r w:rsidR="00542B58">
              <w:rPr>
                <w:rFonts w:ascii="Arial" w:hAnsi="Arial" w:cs="Arial"/>
                <w:sz w:val="24"/>
                <w:szCs w:val="24"/>
              </w:rPr>
              <w:t>total loss threshold 66%</w:t>
            </w:r>
            <w:r w:rsidR="00542B58">
              <w:rPr>
                <w:rFonts w:ascii="Arial" w:hAnsi="Arial" w:cs="Arial"/>
                <w:sz w:val="24"/>
                <w:szCs w:val="24"/>
              </w:rPr>
              <w:t xml:space="preserve"> - always </w:t>
            </w:r>
          </w:p>
        </w:tc>
      </w:tr>
      <w:tr w:rsidR="008D6CCF" w14:paraId="086CFEF7" w14:textId="77777777" w:rsidTr="35B4EFAA">
        <w:trPr>
          <w:trHeight w:val="658"/>
        </w:trPr>
        <w:tc>
          <w:tcPr>
            <w:tcW w:w="1977" w:type="dxa"/>
          </w:tcPr>
          <w:p w14:paraId="1CE44641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QCL</w:t>
            </w:r>
          </w:p>
        </w:tc>
        <w:tc>
          <w:tcPr>
            <w:tcW w:w="1884" w:type="dxa"/>
          </w:tcPr>
          <w:p w14:paraId="7C67E1DC" w14:textId="77777777" w:rsidR="008D6CCF" w:rsidRPr="00BD4BB9" w:rsidRDefault="008D6CCF" w:rsidP="00681B7A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4BB9">
              <w:rPr>
                <w:rFonts w:ascii="Arial" w:hAnsi="Arial" w:cs="Arial"/>
                <w:b/>
                <w:bCs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FA613DA" w14:textId="4F651D40" w:rsidR="008D6CCF" w:rsidRPr="00BD4BB9" w:rsidRDefault="01F2E65F" w:rsidP="01F2E65F">
            <w:pPr>
              <w:spacing w:line="259" w:lineRule="auto"/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</w:pPr>
            <w:r w:rsidRPr="01F2E65F">
              <w:rPr>
                <w:rFonts w:ascii="Arial" w:hAnsi="Arial" w:cs="Arial"/>
                <w:b/>
                <w:bCs/>
                <w:color w:val="FF0000"/>
                <w:sz w:val="24"/>
                <w:szCs w:val="24"/>
              </w:rPr>
              <w:t>Do not CC credit hire</w:t>
            </w:r>
          </w:p>
          <w:p w14:paraId="3850A23E" w14:textId="4D2AEBB8" w:rsidR="008D6CCF" w:rsidRPr="00BD4BB9" w:rsidRDefault="01F2E65F" w:rsidP="01F2E65F">
            <w:pPr>
              <w:spacing w:line="259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1F2E65F">
              <w:rPr>
                <w:rFonts w:ascii="Arial" w:hAnsi="Arial" w:cs="Arial"/>
                <w:sz w:val="24"/>
                <w:szCs w:val="24"/>
              </w:rPr>
              <w:t>Contract repair at 73%</w:t>
            </w:r>
            <w:r w:rsidR="00542B5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D6CCF" w14:paraId="42CE1E93" w14:textId="77777777" w:rsidTr="35B4EFAA">
        <w:trPr>
          <w:trHeight w:val="658"/>
        </w:trPr>
        <w:tc>
          <w:tcPr>
            <w:tcW w:w="1977" w:type="dxa"/>
          </w:tcPr>
          <w:p w14:paraId="587E066C" w14:textId="77777777" w:rsidR="008D6CCF" w:rsidRDefault="008D6CCF" w:rsidP="22FF41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2FF4180">
              <w:rPr>
                <w:rFonts w:ascii="Arial" w:hAnsi="Arial" w:cs="Arial"/>
                <w:b/>
                <w:bCs/>
                <w:sz w:val="24"/>
                <w:szCs w:val="24"/>
              </w:rPr>
              <w:t>QDOS</w:t>
            </w:r>
          </w:p>
        </w:tc>
        <w:tc>
          <w:tcPr>
            <w:tcW w:w="1884" w:type="dxa"/>
          </w:tcPr>
          <w:p w14:paraId="75C93C04" w14:textId="77777777" w:rsidR="008D6CCF" w:rsidRDefault="008D6CCF" w:rsidP="22FF41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22FF4180">
              <w:rPr>
                <w:rFonts w:ascii="Arial" w:hAnsi="Arial" w:cs="Arial"/>
                <w:b/>
                <w:bCs/>
                <w:sz w:val="24"/>
                <w:szCs w:val="24"/>
              </w:rPr>
              <w:t>Desk</w:t>
            </w:r>
          </w:p>
        </w:tc>
        <w:tc>
          <w:tcPr>
            <w:tcW w:w="5559" w:type="dxa"/>
          </w:tcPr>
          <w:p w14:paraId="5EF5AA8C" w14:textId="50244BCC" w:rsidR="008D6CCF" w:rsidRDefault="47ED24C9" w:rsidP="47ED24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CC in </w:t>
            </w:r>
            <w:hyperlink r:id="rId23">
              <w:r w:rsidRPr="47ED24C9">
                <w:rPr>
                  <w:rStyle w:val="Hyperlink"/>
                  <w:rFonts w:ascii="Arial" w:hAnsi="Arial" w:cs="Arial"/>
                  <w:b/>
                  <w:bCs/>
                  <w:sz w:val="24"/>
                  <w:szCs w:val="24"/>
                </w:rPr>
                <w:t>engineers@qdosassist.co.uk</w:t>
              </w:r>
            </w:hyperlink>
          </w:p>
          <w:p w14:paraId="40B16DEB" w14:textId="5599A2AE" w:rsidR="008D6CCF" w:rsidRDefault="008D6CCF" w:rsidP="47ED24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1AFA22F" w14:textId="1CF82C4D" w:rsidR="008D6CCF" w:rsidRDefault="47ED24C9" w:rsidP="47ED24C9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47ED24C9">
              <w:rPr>
                <w:rFonts w:ascii="Arial" w:hAnsi="Arial" w:cs="Arial"/>
                <w:b/>
                <w:bCs/>
                <w:sz w:val="24"/>
                <w:szCs w:val="24"/>
              </w:rPr>
              <w:t>FIGURES TO GO TO GARAGE ON EACH JOB</w:t>
            </w:r>
          </w:p>
          <w:p w14:paraId="44105D0A" w14:textId="084D72F2" w:rsidR="008D6CCF" w:rsidRDefault="00542B58" w:rsidP="22FF418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>total loss threshold 78%</w:t>
            </w:r>
          </w:p>
        </w:tc>
      </w:tr>
      <w:tr w:rsidR="008D6CCF" w14:paraId="78418DC7" w14:textId="77777777" w:rsidTr="35B4EFAA">
        <w:trPr>
          <w:trHeight w:val="658"/>
        </w:trPr>
        <w:tc>
          <w:tcPr>
            <w:tcW w:w="1977" w:type="dxa"/>
          </w:tcPr>
          <w:p w14:paraId="7877D45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RJS</w:t>
            </w:r>
          </w:p>
        </w:tc>
        <w:tc>
          <w:tcPr>
            <w:tcW w:w="1884" w:type="dxa"/>
          </w:tcPr>
          <w:p w14:paraId="281A7091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195D257F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  <w:p w14:paraId="3610A5A7" w14:textId="308594AD" w:rsidR="008D6CCF" w:rsidRDefault="3F6CFC0D" w:rsidP="3F6CFC0D">
            <w:pPr>
              <w:pStyle w:val="ListParagraph"/>
              <w:ind w:left="0"/>
              <w:rPr>
                <w:rFonts w:ascii="Arial" w:eastAsia="Arial" w:hAnsi="Arial" w:cs="Arial"/>
              </w:rPr>
            </w:pPr>
            <w:hyperlink r:id="rId24">
              <w:r w:rsidRPr="3F6CFC0D">
                <w:rPr>
                  <w:rStyle w:val="Hyperlink"/>
                  <w:rFonts w:ascii="Arial" w:hAnsi="Arial" w:cs="Arial"/>
                  <w:sz w:val="24"/>
                  <w:szCs w:val="24"/>
                </w:rPr>
                <w:t>engreport@robertjameslaw.co.uk</w:t>
              </w:r>
              <w:r w:rsidR="008D6CCF">
                <w:br/>
              </w:r>
              <w:r w:rsidR="008D6CCF">
                <w:br/>
              </w:r>
            </w:hyperlink>
            <w:r>
              <w:t>(</w:t>
            </w:r>
            <w:r w:rsidRPr="3F6CFC0D">
              <w:rPr>
                <w:rFonts w:ascii="Arial" w:eastAsia="Arial" w:hAnsi="Arial" w:cs="Arial"/>
              </w:rPr>
              <w:t>WHEN IN LUTON/CLAIM SPECIALIST)</w:t>
            </w: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4320"/>
            </w:tblGrid>
            <w:tr w:rsidR="3F6CFC0D" w14:paraId="36D5482E" w14:textId="77777777" w:rsidTr="3F6CFC0D">
              <w:trPr>
                <w:trHeight w:val="300"/>
              </w:trPr>
              <w:tc>
                <w:tcPr>
                  <w:tcW w:w="4320" w:type="dxa"/>
                  <w:tcMar>
                    <w:left w:w="180" w:type="dxa"/>
                    <w:right w:w="180" w:type="dxa"/>
                  </w:tcMar>
                </w:tcPr>
                <w:p w14:paraId="63DF408A" w14:textId="51EFC20F" w:rsidR="3F6CFC0D" w:rsidRDefault="3F6CFC0D" w:rsidP="00542B58">
                  <w:pPr>
                    <w:framePr w:hSpace="180" w:wrap="around" w:vAnchor="page" w:hAnchor="margin" w:xAlign="center" w:y="2122"/>
                    <w:rPr>
                      <w:rFonts w:ascii="Arial" w:eastAsia="Arial" w:hAnsi="Arial" w:cs="Arial"/>
                    </w:rPr>
                  </w:pPr>
                  <w:hyperlink r:id="rId25">
                    <w:r w:rsidRPr="3F6CFC0D">
                      <w:rPr>
                        <w:rStyle w:val="Hyperlink"/>
                        <w:rFonts w:ascii="Arial" w:eastAsia="Arial" w:hAnsi="Arial" w:cs="Arial"/>
                        <w:color w:val="0000FF"/>
                        <w:sz w:val="24"/>
                        <w:szCs w:val="24"/>
                      </w:rPr>
                      <w:t>info@claimsspecialists.co.uk</w:t>
                    </w:r>
                  </w:hyperlink>
                </w:p>
              </w:tc>
            </w:tr>
          </w:tbl>
          <w:p w14:paraId="0D57C370" w14:textId="0CAD3017" w:rsidR="008D6CCF" w:rsidRDefault="35B4EFAA" w:rsidP="35B4EFAA">
            <w:pPr>
              <w:pStyle w:val="ListParagraph"/>
              <w:ind w:left="0"/>
              <w:rPr>
                <w:rFonts w:ascii="Arial" w:eastAsia="Arial" w:hAnsi="Arial" w:cs="Arial"/>
              </w:rPr>
            </w:pPr>
            <w:hyperlink r:id="rId26">
              <w:r w:rsidRPr="35B4EFAA">
                <w:rPr>
                  <w:rStyle w:val="Hyperlink"/>
                  <w:rFonts w:ascii="Arial" w:eastAsia="Arial" w:hAnsi="Arial" w:cs="Arial"/>
                  <w:color w:val="0000FF"/>
                  <w:sz w:val="24"/>
                  <w:szCs w:val="24"/>
                </w:rPr>
                <w:t>accounts@carhirespec.co.uk</w:t>
              </w:r>
            </w:hyperlink>
          </w:p>
          <w:p w14:paraId="47E824AE" w14:textId="1F03343F" w:rsidR="008D6CCF" w:rsidRDefault="008D6CCF" w:rsidP="35B4EFAA">
            <w:pPr>
              <w:pStyle w:val="ListParagraph"/>
              <w:ind w:left="0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</w:p>
          <w:p w14:paraId="15532BE4" w14:textId="035D9D9B" w:rsidR="008D6CCF" w:rsidRPr="00542B58" w:rsidRDefault="35B4EFAA" w:rsidP="35B4EFAA">
            <w:pPr>
              <w:pStyle w:val="ListParagraph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r w:rsidRPr="00542B58">
              <w:rPr>
                <w:rFonts w:ascii="Arial" w:eastAsia="Arial" w:hAnsi="Arial" w:cs="Arial"/>
                <w:sz w:val="24"/>
                <w:szCs w:val="24"/>
              </w:rPr>
              <w:t>(WHEN ACCIDENT SPECIALIST)</w:t>
            </w:r>
          </w:p>
          <w:p w14:paraId="2FC8EE7F" w14:textId="2AA4DB08" w:rsidR="008D6CCF" w:rsidRDefault="008D6CCF" w:rsidP="35B4EFAA">
            <w:pPr>
              <w:pStyle w:val="ListParagraph"/>
              <w:ind w:left="0"/>
              <w:rPr>
                <w:rFonts w:ascii="Arial" w:eastAsia="Arial" w:hAnsi="Arial" w:cs="Arial"/>
                <w:color w:val="0000FF"/>
                <w:sz w:val="24"/>
                <w:szCs w:val="24"/>
              </w:rPr>
            </w:pPr>
          </w:p>
          <w:p w14:paraId="2574432B" w14:textId="7721BAED" w:rsidR="008D6CCF" w:rsidRPr="00542B58" w:rsidRDefault="00542B58" w:rsidP="35B4EFAA">
            <w:pPr>
              <w:pStyle w:val="ListParagraph"/>
              <w:ind w:left="0"/>
              <w:rPr>
                <w:rFonts w:ascii="Arial" w:eastAsia="Arial" w:hAnsi="Arial" w:cs="Arial"/>
                <w:sz w:val="24"/>
                <w:szCs w:val="24"/>
              </w:rPr>
            </w:pPr>
            <w:hyperlink r:id="rId27" w:history="1">
              <w:r w:rsidRPr="00B46E43">
                <w:rPr>
                  <w:rStyle w:val="Hyperlink"/>
                  <w:rFonts w:ascii="Arial" w:eastAsia="Arial" w:hAnsi="Arial" w:cs="Arial"/>
                  <w:sz w:val="24"/>
                  <w:szCs w:val="24"/>
                </w:rPr>
                <w:t>Admin@accidentspecialist.co.uk</w:t>
              </w:r>
            </w:hyperlink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color w:val="0000FF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4"/>
                <w:szCs w:val="24"/>
              </w:rPr>
              <w:t>total loss threshold 70%</w:t>
            </w:r>
          </w:p>
        </w:tc>
      </w:tr>
      <w:tr w:rsidR="008D6CCF" w14:paraId="3FFA827A" w14:textId="77777777" w:rsidTr="35B4EFAA">
        <w:trPr>
          <w:trHeight w:val="658"/>
        </w:trPr>
        <w:tc>
          <w:tcPr>
            <w:tcW w:w="1977" w:type="dxa"/>
          </w:tcPr>
          <w:p w14:paraId="05E8FE3D" w14:textId="77777777" w:rsidR="008D6CCF" w:rsidRDefault="008D6CCF" w:rsidP="70EA4E7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0EA4E7D">
              <w:rPr>
                <w:rFonts w:ascii="Arial" w:hAnsi="Arial" w:cs="Arial"/>
                <w:sz w:val="24"/>
                <w:szCs w:val="24"/>
              </w:rPr>
              <w:lastRenderedPageBreak/>
              <w:t>SBL</w:t>
            </w:r>
          </w:p>
        </w:tc>
        <w:tc>
          <w:tcPr>
            <w:tcW w:w="1884" w:type="dxa"/>
          </w:tcPr>
          <w:p w14:paraId="566E0FD9" w14:textId="77777777" w:rsidR="008D6CCF" w:rsidRDefault="008D6CCF" w:rsidP="70EA4E7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0EA4E7D">
              <w:rPr>
                <w:rFonts w:ascii="Arial" w:hAnsi="Arial" w:cs="Arial"/>
                <w:sz w:val="24"/>
                <w:szCs w:val="24"/>
              </w:rPr>
              <w:t>Info</w:t>
            </w:r>
          </w:p>
        </w:tc>
        <w:tc>
          <w:tcPr>
            <w:tcW w:w="5559" w:type="dxa"/>
          </w:tcPr>
          <w:p w14:paraId="5762DFAE" w14:textId="77777777" w:rsidR="008D6CCF" w:rsidRDefault="008D6CCF" w:rsidP="70EA4E7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28">
              <w:r w:rsidRPr="70EA4E7D">
                <w:rPr>
                  <w:rStyle w:val="Hyperlink"/>
                  <w:rFonts w:ascii="Arial" w:hAnsi="Arial" w:cs="Arial"/>
                  <w:sz w:val="24"/>
                  <w:szCs w:val="24"/>
                </w:rPr>
                <w:t>Claims@smartbusinesslink.com</w:t>
              </w:r>
            </w:hyperlink>
          </w:p>
          <w:p w14:paraId="072C0CFA" w14:textId="54950DFA" w:rsidR="008D6CCF" w:rsidRDefault="008D6CCF" w:rsidP="70EA4E7D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70EA4E7D">
              <w:rPr>
                <w:rFonts w:ascii="Arial" w:hAnsi="Arial" w:cs="Arial"/>
                <w:b/>
                <w:bCs/>
                <w:sz w:val="24"/>
                <w:szCs w:val="24"/>
              </w:rPr>
              <w:t>CC</w:t>
            </w:r>
            <w:r w:rsidRPr="70EA4E7D">
              <w:rPr>
                <w:rFonts w:ascii="Arial" w:hAnsi="Arial" w:cs="Arial"/>
                <w:sz w:val="24"/>
                <w:szCs w:val="24"/>
              </w:rPr>
              <w:t xml:space="preserve"> </w:t>
            </w:r>
            <w:hyperlink r:id="rId29" w:history="1">
              <w:r w:rsidR="00542B58" w:rsidRPr="00B46E43">
                <w:rPr>
                  <w:rStyle w:val="Hyperlink"/>
                  <w:rFonts w:ascii="Arial" w:hAnsi="Arial" w:cs="Arial"/>
                  <w:sz w:val="24"/>
                  <w:szCs w:val="24"/>
                </w:rPr>
                <w:t>SBL@connexus.co.uk</w:t>
              </w:r>
            </w:hyperlink>
            <w:r w:rsidR="00542B58">
              <w:rPr>
                <w:rFonts w:ascii="Arial" w:hAnsi="Arial" w:cs="Arial"/>
                <w:sz w:val="24"/>
                <w:szCs w:val="24"/>
              </w:rPr>
              <w:br/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  <w:t xml:space="preserve">remember to authorise the garage </w:t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</w:r>
            <w:r w:rsidR="00542B58">
              <w:rPr>
                <w:rFonts w:ascii="Arial" w:hAnsi="Arial" w:cs="Arial"/>
                <w:sz w:val="24"/>
                <w:szCs w:val="24"/>
              </w:rPr>
              <w:br/>
              <w:t>total loss threshold 66%</w:t>
            </w:r>
          </w:p>
        </w:tc>
      </w:tr>
      <w:tr w:rsidR="008D6CCF" w14:paraId="65599EED" w14:textId="77777777" w:rsidTr="35B4EFAA">
        <w:trPr>
          <w:trHeight w:val="658"/>
        </w:trPr>
        <w:tc>
          <w:tcPr>
            <w:tcW w:w="1977" w:type="dxa"/>
          </w:tcPr>
          <w:p w14:paraId="086C49E1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SS</w:t>
            </w:r>
          </w:p>
        </w:tc>
        <w:tc>
          <w:tcPr>
            <w:tcW w:w="1884" w:type="dxa"/>
          </w:tcPr>
          <w:p w14:paraId="3D5B021F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76D40B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8D6CCF" w14:paraId="70A94B89" w14:textId="77777777" w:rsidTr="35B4EFAA">
        <w:trPr>
          <w:trHeight w:val="658"/>
        </w:trPr>
        <w:tc>
          <w:tcPr>
            <w:tcW w:w="1977" w:type="dxa"/>
          </w:tcPr>
          <w:p w14:paraId="3A32C523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SWADE (</w:t>
            </w:r>
            <w:r w:rsidRPr="00840C97">
              <w:rPr>
                <w:rFonts w:ascii="Arial" w:hAnsi="Arial" w:cs="Arial"/>
                <w:sz w:val="24"/>
                <w:szCs w:val="24"/>
              </w:rPr>
              <w:t>FRZ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1884" w:type="dxa"/>
          </w:tcPr>
          <w:p w14:paraId="48C19DC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6CF3290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hyperlink r:id="rId30" w:history="1">
              <w:r w:rsidRPr="00EF34D3">
                <w:rPr>
                  <w:rStyle w:val="Hyperlink"/>
                  <w:rFonts w:ascii="Arial" w:hAnsi="Arial" w:cs="Arial"/>
                  <w:sz w:val="24"/>
                  <w:szCs w:val="24"/>
                </w:rPr>
                <w:t>Ontrack789@gmail.com</w:t>
              </w:r>
            </w:hyperlink>
          </w:p>
          <w:p w14:paraId="15D39289" w14:textId="7735D821" w:rsidR="008D6CCF" w:rsidRDefault="00542B58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Whatsapp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them to advise it has been sent</w:t>
            </w:r>
          </w:p>
        </w:tc>
      </w:tr>
      <w:tr w:rsidR="008D6CCF" w14:paraId="6E15AEE8" w14:textId="77777777" w:rsidTr="35B4EFAA">
        <w:trPr>
          <w:trHeight w:val="658"/>
        </w:trPr>
        <w:tc>
          <w:tcPr>
            <w:tcW w:w="1977" w:type="dxa"/>
          </w:tcPr>
          <w:p w14:paraId="29C3C8B2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SWAN</w:t>
            </w:r>
          </w:p>
        </w:tc>
        <w:tc>
          <w:tcPr>
            <w:tcW w:w="1884" w:type="dxa"/>
          </w:tcPr>
          <w:p w14:paraId="56F72D4E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391DE9A" w14:textId="77777777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Return to handler </w:t>
            </w:r>
          </w:p>
        </w:tc>
      </w:tr>
      <w:tr w:rsidR="008D6CCF" w14:paraId="4378605F" w14:textId="77777777" w:rsidTr="35B4EFAA">
        <w:trPr>
          <w:trHeight w:val="658"/>
        </w:trPr>
        <w:tc>
          <w:tcPr>
            <w:tcW w:w="1977" w:type="dxa"/>
          </w:tcPr>
          <w:p w14:paraId="50E3E8E0" w14:textId="6D4BD2E7" w:rsidR="008D6CCF" w:rsidRDefault="005F6339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SIX</w:t>
            </w:r>
          </w:p>
        </w:tc>
        <w:tc>
          <w:tcPr>
            <w:tcW w:w="1884" w:type="dxa"/>
          </w:tcPr>
          <w:p w14:paraId="5269B71C" w14:textId="79797914" w:rsidR="008D6CCF" w:rsidRDefault="005F6339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3CA28FEE" w14:textId="3D7D2CB8" w:rsidR="008D6CCF" w:rsidRDefault="005F6339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Return to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info@sixways</w:t>
            </w:r>
            <w:proofErr w:type="spellEnd"/>
          </w:p>
        </w:tc>
      </w:tr>
      <w:tr w:rsidR="008D6CCF" w14:paraId="098F2099" w14:textId="77777777" w:rsidTr="35B4EFAA">
        <w:trPr>
          <w:trHeight w:val="658"/>
        </w:trPr>
        <w:tc>
          <w:tcPr>
            <w:tcW w:w="1977" w:type="dxa"/>
          </w:tcPr>
          <w:p w14:paraId="7C15FE37" w14:textId="4B93C455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72C67EC9" w14:textId="6D553AF1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43FADA22" w14:textId="0BA76662" w:rsidR="008D6CCF" w:rsidRDefault="008D6CCF" w:rsidP="00681B7A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42FC42B6" w14:textId="77777777" w:rsidTr="35B4EFAA">
        <w:trPr>
          <w:trHeight w:val="658"/>
        </w:trPr>
        <w:tc>
          <w:tcPr>
            <w:tcW w:w="1977" w:type="dxa"/>
          </w:tcPr>
          <w:p w14:paraId="6CA36A43" w14:textId="40AA116D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TEN</w:t>
            </w:r>
          </w:p>
        </w:tc>
        <w:tc>
          <w:tcPr>
            <w:tcW w:w="1884" w:type="dxa"/>
          </w:tcPr>
          <w:p w14:paraId="54308486" w14:textId="4A985F73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6458F001" w14:textId="5BF8C273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5F6339" w14:paraId="2D4C615F" w14:textId="77777777" w:rsidTr="35B4EFAA">
        <w:trPr>
          <w:trHeight w:val="658"/>
        </w:trPr>
        <w:tc>
          <w:tcPr>
            <w:tcW w:w="1977" w:type="dxa"/>
          </w:tcPr>
          <w:p w14:paraId="5F039002" w14:textId="0A4414D9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TP</w:t>
            </w:r>
          </w:p>
        </w:tc>
        <w:tc>
          <w:tcPr>
            <w:tcW w:w="1884" w:type="dxa"/>
          </w:tcPr>
          <w:p w14:paraId="20A85699" w14:textId="6D644782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2612C120" w14:textId="1F86729D" w:rsidR="005F6339" w:rsidRDefault="35B4EFAA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5B4EFAA">
              <w:rPr>
                <w:rFonts w:ascii="Arial" w:hAnsi="Arial" w:cs="Arial"/>
                <w:sz w:val="24"/>
                <w:szCs w:val="24"/>
              </w:rPr>
              <w:t>Return to handler and info@taylorprice.co.uk</w:t>
            </w:r>
          </w:p>
        </w:tc>
      </w:tr>
      <w:tr w:rsidR="005F6339" w14:paraId="6DA7848F" w14:textId="77777777" w:rsidTr="35B4EFAA">
        <w:trPr>
          <w:trHeight w:val="658"/>
        </w:trPr>
        <w:tc>
          <w:tcPr>
            <w:tcW w:w="1977" w:type="dxa"/>
          </w:tcPr>
          <w:p w14:paraId="2D443329" w14:textId="5EEB6A48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TEN</w:t>
            </w:r>
          </w:p>
        </w:tc>
        <w:tc>
          <w:tcPr>
            <w:tcW w:w="1884" w:type="dxa"/>
          </w:tcPr>
          <w:p w14:paraId="47B720EB" w14:textId="63942572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14C1CA0" w14:textId="456D833F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5F6339" w14:paraId="3BBBA34A" w14:textId="77777777" w:rsidTr="35B4EFAA">
        <w:trPr>
          <w:trHeight w:val="658"/>
        </w:trPr>
        <w:tc>
          <w:tcPr>
            <w:tcW w:w="1977" w:type="dxa"/>
          </w:tcPr>
          <w:p w14:paraId="349511F9" w14:textId="528C35AE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>Walker Preston</w:t>
            </w:r>
          </w:p>
        </w:tc>
        <w:tc>
          <w:tcPr>
            <w:tcW w:w="1884" w:type="dxa"/>
          </w:tcPr>
          <w:p w14:paraId="55DF4C81" w14:textId="67F4419B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7286E2E7" w14:textId="2085B8A5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 xml:space="preserve">Return to handler &amp; send to Waqqas on </w:t>
            </w:r>
            <w:proofErr w:type="spellStart"/>
            <w:r w:rsidRPr="3077FCB9">
              <w:rPr>
                <w:rFonts w:ascii="Arial" w:hAnsi="Arial" w:cs="Arial"/>
                <w:sz w:val="24"/>
                <w:szCs w:val="24"/>
              </w:rPr>
              <w:t>Whatsapp</w:t>
            </w:r>
            <w:proofErr w:type="spellEnd"/>
          </w:p>
        </w:tc>
      </w:tr>
      <w:tr w:rsidR="005F6339" w14:paraId="37AC88A1" w14:textId="77777777" w:rsidTr="35B4EFAA">
        <w:trPr>
          <w:trHeight w:val="658"/>
        </w:trPr>
        <w:tc>
          <w:tcPr>
            <w:tcW w:w="1977" w:type="dxa"/>
          </w:tcPr>
          <w:p w14:paraId="287432F6" w14:textId="4509438B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>WLS</w:t>
            </w:r>
          </w:p>
        </w:tc>
        <w:tc>
          <w:tcPr>
            <w:tcW w:w="1884" w:type="dxa"/>
          </w:tcPr>
          <w:p w14:paraId="0CD3E27C" w14:textId="0F710EC8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 xml:space="preserve">Engineers </w:t>
            </w:r>
          </w:p>
        </w:tc>
        <w:tc>
          <w:tcPr>
            <w:tcW w:w="5559" w:type="dxa"/>
          </w:tcPr>
          <w:p w14:paraId="37A45DBA" w14:textId="7F50B59E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>Return to handler</w:t>
            </w:r>
          </w:p>
        </w:tc>
      </w:tr>
      <w:tr w:rsidR="005F6339" w14:paraId="7C68D90C" w14:textId="77777777" w:rsidTr="35B4EFAA">
        <w:trPr>
          <w:trHeight w:val="658"/>
        </w:trPr>
        <w:tc>
          <w:tcPr>
            <w:tcW w:w="1977" w:type="dxa"/>
          </w:tcPr>
          <w:p w14:paraId="71025D14" w14:textId="5654599F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 xml:space="preserve">YML </w:t>
            </w:r>
          </w:p>
        </w:tc>
        <w:tc>
          <w:tcPr>
            <w:tcW w:w="1884" w:type="dxa"/>
          </w:tcPr>
          <w:p w14:paraId="02B9CB3F" w14:textId="7CFEFFE6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077FCB9">
              <w:rPr>
                <w:rFonts w:ascii="Arial" w:hAnsi="Arial" w:cs="Arial"/>
                <w:sz w:val="24"/>
                <w:szCs w:val="24"/>
              </w:rPr>
              <w:t xml:space="preserve">Engineers </w:t>
            </w:r>
          </w:p>
        </w:tc>
        <w:tc>
          <w:tcPr>
            <w:tcW w:w="5559" w:type="dxa"/>
          </w:tcPr>
          <w:p w14:paraId="5DAC2445" w14:textId="13B7FC3E" w:rsidR="005F6339" w:rsidRDefault="35B4EFAA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 w:rsidRPr="35B4EFAA">
              <w:rPr>
                <w:rFonts w:ascii="Arial" w:hAnsi="Arial" w:cs="Arial"/>
                <w:sz w:val="24"/>
                <w:szCs w:val="24"/>
              </w:rPr>
              <w:t>Return to handler and send to Swinton if images have come from them</w:t>
            </w:r>
          </w:p>
          <w:p w14:paraId="2FF865E0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769110C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CB6D07B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67B50FED" w14:textId="77777777" w:rsidTr="35B4EFAA">
        <w:trPr>
          <w:trHeight w:val="658"/>
        </w:trPr>
        <w:tc>
          <w:tcPr>
            <w:tcW w:w="1977" w:type="dxa"/>
          </w:tcPr>
          <w:p w14:paraId="5D5B9473" w14:textId="7A96B3E8" w:rsidR="005F6339" w:rsidRDefault="00542B58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MIDAS</w:t>
            </w:r>
          </w:p>
        </w:tc>
        <w:tc>
          <w:tcPr>
            <w:tcW w:w="1884" w:type="dxa"/>
          </w:tcPr>
          <w:p w14:paraId="1D5AD99E" w14:textId="2DF2627D" w:rsidR="005F6339" w:rsidRDefault="00542B58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Engineers</w:t>
            </w:r>
          </w:p>
        </w:tc>
        <w:tc>
          <w:tcPr>
            <w:tcW w:w="5559" w:type="dxa"/>
          </w:tcPr>
          <w:p w14:paraId="415B5412" w14:textId="1AE2AA02" w:rsidR="005F6339" w:rsidRDefault="00542B58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Whatsapp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them the report to check before it is sent back </w:t>
            </w:r>
            <w:r>
              <w:rPr>
                <w:rFonts w:ascii="Arial" w:hAnsi="Arial" w:cs="Arial"/>
                <w:sz w:val="24"/>
                <w:szCs w:val="24"/>
              </w:rPr>
              <w:br/>
              <w:t xml:space="preserve">then send back to instruction email </w:t>
            </w:r>
          </w:p>
        </w:tc>
      </w:tr>
      <w:tr w:rsidR="005F6339" w14:paraId="5198A8D3" w14:textId="77777777" w:rsidTr="35B4EFAA">
        <w:trPr>
          <w:trHeight w:val="658"/>
        </w:trPr>
        <w:tc>
          <w:tcPr>
            <w:tcW w:w="1977" w:type="dxa"/>
          </w:tcPr>
          <w:p w14:paraId="2830EBB0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77CE8AB0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49AB7447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58893561" w14:textId="77777777" w:rsidTr="35B4EFAA">
        <w:trPr>
          <w:trHeight w:val="658"/>
        </w:trPr>
        <w:tc>
          <w:tcPr>
            <w:tcW w:w="1977" w:type="dxa"/>
          </w:tcPr>
          <w:p w14:paraId="6891891B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3245C493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3993073B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799147E5" w14:textId="77777777" w:rsidTr="35B4EFAA">
        <w:trPr>
          <w:trHeight w:val="658"/>
        </w:trPr>
        <w:tc>
          <w:tcPr>
            <w:tcW w:w="1977" w:type="dxa"/>
          </w:tcPr>
          <w:p w14:paraId="22D1A700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60007FE4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0E374651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70B4FAD3" w14:textId="77777777" w:rsidTr="35B4EFAA">
        <w:trPr>
          <w:trHeight w:val="658"/>
        </w:trPr>
        <w:tc>
          <w:tcPr>
            <w:tcW w:w="1977" w:type="dxa"/>
          </w:tcPr>
          <w:p w14:paraId="55801E6A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2F1BBD06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562F53F6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268669ED" w14:textId="77777777" w:rsidTr="35B4EFAA">
        <w:trPr>
          <w:trHeight w:val="658"/>
        </w:trPr>
        <w:tc>
          <w:tcPr>
            <w:tcW w:w="1977" w:type="dxa"/>
          </w:tcPr>
          <w:p w14:paraId="6A077785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3B8127B9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64DDA817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715322AD" w14:textId="77777777" w:rsidTr="35B4EFAA">
        <w:trPr>
          <w:trHeight w:val="658"/>
        </w:trPr>
        <w:tc>
          <w:tcPr>
            <w:tcW w:w="1977" w:type="dxa"/>
          </w:tcPr>
          <w:p w14:paraId="0D9A6E56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7887866C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023CCB62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26274E4E" w14:textId="77777777" w:rsidTr="35B4EFAA">
        <w:trPr>
          <w:trHeight w:val="658"/>
        </w:trPr>
        <w:tc>
          <w:tcPr>
            <w:tcW w:w="1977" w:type="dxa"/>
          </w:tcPr>
          <w:p w14:paraId="1D6629E8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736278C7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23C05FC8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6339" w14:paraId="74E670F4" w14:textId="77777777" w:rsidTr="35B4EFAA">
        <w:trPr>
          <w:trHeight w:val="658"/>
        </w:trPr>
        <w:tc>
          <w:tcPr>
            <w:tcW w:w="1977" w:type="dxa"/>
          </w:tcPr>
          <w:p w14:paraId="4CF3C739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84" w:type="dxa"/>
          </w:tcPr>
          <w:p w14:paraId="3F2EBB16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59" w:type="dxa"/>
          </w:tcPr>
          <w:p w14:paraId="7ECC0B9D" w14:textId="77777777" w:rsidR="005F6339" w:rsidRDefault="005F6339" w:rsidP="005F6339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B6E96F6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5F40103A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2BB7D601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11F1F046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2B095D20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225F8711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6FC139D2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7E5869BF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739E2B20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33306151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702CB60E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09396C4C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3C0F500C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3EF038EE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385EA903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22AFDCCB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17AB066E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1FC5BC90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43968B9E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4EC11DA0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78F617FC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56D95C42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2031A72D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60EFA6C8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3B8857AB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7B46CB9C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5DA44DF4" w14:textId="77777777" w:rsidR="004635D5" w:rsidRDefault="004635D5" w:rsidP="0021743D">
      <w:pPr>
        <w:pStyle w:val="ListParagraph"/>
        <w:rPr>
          <w:rFonts w:ascii="Arial" w:hAnsi="Arial" w:cs="Arial"/>
          <w:sz w:val="24"/>
          <w:szCs w:val="24"/>
        </w:rPr>
      </w:pPr>
    </w:p>
    <w:p w14:paraId="17ADE363" w14:textId="65FE08CB" w:rsidR="0021743D" w:rsidRDefault="0021743D" w:rsidP="0021743D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D42CC0B" w14:textId="44D1ECFB" w:rsidR="00657266" w:rsidRPr="004635D5" w:rsidRDefault="00657266" w:rsidP="004635D5">
      <w:pPr>
        <w:rPr>
          <w:rFonts w:ascii="Arial" w:hAnsi="Arial" w:cs="Arial"/>
          <w:sz w:val="24"/>
          <w:szCs w:val="24"/>
        </w:rPr>
      </w:pPr>
    </w:p>
    <w:sectPr w:rsidR="00657266" w:rsidRPr="004635D5" w:rsidSect="00681B7A">
      <w:footerReference w:type="default" r:id="rId31"/>
      <w:headerReference w:type="first" r:id="rId32"/>
      <w:pgSz w:w="11906" w:h="16838" w:code="9"/>
      <w:pgMar w:top="1440" w:right="1080" w:bottom="1080" w:left="1080" w:header="5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77E9" w14:textId="77777777" w:rsidR="005D7368" w:rsidRDefault="005D7368" w:rsidP="00DA124E">
      <w:r>
        <w:separator/>
      </w:r>
    </w:p>
  </w:endnote>
  <w:endnote w:type="continuationSeparator" w:id="0">
    <w:p w14:paraId="105C938D" w14:textId="77777777" w:rsidR="005D7368" w:rsidRDefault="005D7368" w:rsidP="00DA1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GothicM">
    <w:altName w:val="HGｺﾞｼｯｸM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3005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F7F85" w14:textId="77777777" w:rsidR="00DA124E" w:rsidRDefault="00DA124E">
        <w:pPr>
          <w:pStyle w:val="Footer"/>
        </w:pPr>
        <w:r>
          <w:rPr>
            <w:lang w:bidi="en-GB"/>
          </w:rPr>
          <w:fldChar w:fldCharType="begin"/>
        </w:r>
        <w:r>
          <w:rPr>
            <w:lang w:bidi="en-GB"/>
          </w:rPr>
          <w:instrText xml:space="preserve"> PAGE   \* MERGEFORMAT </w:instrText>
        </w:r>
        <w:r>
          <w:rPr>
            <w:lang w:bidi="en-GB"/>
          </w:rPr>
          <w:fldChar w:fldCharType="separate"/>
        </w:r>
        <w:r w:rsidR="00A2654F">
          <w:rPr>
            <w:noProof/>
            <w:lang w:bidi="en-GB"/>
          </w:rPr>
          <w:t>2</w:t>
        </w:r>
        <w:r>
          <w:rPr>
            <w:noProof/>
            <w:lang w:bidi="en-GB"/>
          </w:rPr>
          <w:fldChar w:fldCharType="end"/>
        </w:r>
      </w:p>
    </w:sdtContent>
  </w:sdt>
  <w:p w14:paraId="086BD98D" w14:textId="77777777" w:rsidR="00DA124E" w:rsidRDefault="00DA1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C2E1F" w14:textId="77777777" w:rsidR="005D7368" w:rsidRDefault="005D7368" w:rsidP="00DA124E">
      <w:r>
        <w:separator/>
      </w:r>
    </w:p>
  </w:footnote>
  <w:footnote w:type="continuationSeparator" w:id="0">
    <w:p w14:paraId="2EEE0ABE" w14:textId="77777777" w:rsidR="005D7368" w:rsidRDefault="005D7368" w:rsidP="00DA1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8C20" w14:textId="41C9C5EA" w:rsidR="00681B7A" w:rsidRPr="00681B7A" w:rsidRDefault="00681B7A" w:rsidP="00681B7A">
    <w:pPr>
      <w:pStyle w:val="Header"/>
      <w:jc w:val="center"/>
      <w:rPr>
        <w:rFonts w:ascii="Arial" w:hAnsi="Arial" w:cs="Arial"/>
        <w:sz w:val="44"/>
        <w:szCs w:val="44"/>
      </w:rPr>
    </w:pPr>
    <w:r w:rsidRPr="006256A7">
      <w:rPr>
        <w:rFonts w:ascii="Arial" w:hAnsi="Arial" w:cs="Arial"/>
        <w:sz w:val="40"/>
        <w:szCs w:val="40"/>
      </w:rPr>
      <w:t>ALL TO INCLUDE SEPARATE FEE</w:t>
    </w:r>
    <w:r w:rsidR="006256A7" w:rsidRPr="006256A7">
      <w:rPr>
        <w:rFonts w:ascii="Arial" w:hAnsi="Arial" w:cs="Arial"/>
        <w:sz w:val="40"/>
        <w:szCs w:val="40"/>
      </w:rPr>
      <w:t xml:space="preserve"> NOTE</w:t>
    </w:r>
    <w:r w:rsidRPr="006256A7">
      <w:rPr>
        <w:rFonts w:ascii="Arial" w:hAnsi="Arial" w:cs="Arial"/>
        <w:sz w:val="40"/>
        <w:szCs w:val="40"/>
      </w:rPr>
      <w:t xml:space="preserve"> EXCEPT: </w:t>
    </w:r>
    <w:r w:rsidRPr="00681B7A">
      <w:rPr>
        <w:rFonts w:ascii="Arial" w:hAnsi="Arial" w:cs="Arial"/>
        <w:sz w:val="44"/>
        <w:szCs w:val="44"/>
      </w:rPr>
      <w:t>QDOS, QCL, AX, FW, OAK, 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66059"/>
    <w:multiLevelType w:val="hybridMultilevel"/>
    <w:tmpl w:val="24CAB8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41216"/>
    <w:multiLevelType w:val="hybridMultilevel"/>
    <w:tmpl w:val="E7FA190C"/>
    <w:lvl w:ilvl="0" w:tplc="F9F0242A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375153">
    <w:abstractNumId w:val="0"/>
  </w:num>
  <w:num w:numId="2" w16cid:durableId="721365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72"/>
    <w:rsid w:val="00002154"/>
    <w:rsid w:val="00005E4F"/>
    <w:rsid w:val="00016EEA"/>
    <w:rsid w:val="00017EBC"/>
    <w:rsid w:val="0003213C"/>
    <w:rsid w:val="00084A50"/>
    <w:rsid w:val="000C2C40"/>
    <w:rsid w:val="000D4B38"/>
    <w:rsid w:val="000D4B7B"/>
    <w:rsid w:val="000F3D19"/>
    <w:rsid w:val="000F5AA1"/>
    <w:rsid w:val="00141CC5"/>
    <w:rsid w:val="00161833"/>
    <w:rsid w:val="001821E5"/>
    <w:rsid w:val="001B23F5"/>
    <w:rsid w:val="001D1A99"/>
    <w:rsid w:val="001F1746"/>
    <w:rsid w:val="002053A3"/>
    <w:rsid w:val="0021743D"/>
    <w:rsid w:val="00234524"/>
    <w:rsid w:val="00253682"/>
    <w:rsid w:val="00292659"/>
    <w:rsid w:val="002C31B5"/>
    <w:rsid w:val="002C678C"/>
    <w:rsid w:val="002C6859"/>
    <w:rsid w:val="002F145D"/>
    <w:rsid w:val="002F405A"/>
    <w:rsid w:val="002F4591"/>
    <w:rsid w:val="00322FD5"/>
    <w:rsid w:val="00335034"/>
    <w:rsid w:val="0034520C"/>
    <w:rsid w:val="003525FA"/>
    <w:rsid w:val="00376DB7"/>
    <w:rsid w:val="00384487"/>
    <w:rsid w:val="00390027"/>
    <w:rsid w:val="0039105D"/>
    <w:rsid w:val="003D063F"/>
    <w:rsid w:val="004324AC"/>
    <w:rsid w:val="00435635"/>
    <w:rsid w:val="004524A4"/>
    <w:rsid w:val="0045279E"/>
    <w:rsid w:val="004635D5"/>
    <w:rsid w:val="004B248A"/>
    <w:rsid w:val="004B6C2C"/>
    <w:rsid w:val="004E2CC5"/>
    <w:rsid w:val="004F47A8"/>
    <w:rsid w:val="00502760"/>
    <w:rsid w:val="00541768"/>
    <w:rsid w:val="00542B58"/>
    <w:rsid w:val="0057093E"/>
    <w:rsid w:val="005B7C08"/>
    <w:rsid w:val="005C295C"/>
    <w:rsid w:val="005D2FCA"/>
    <w:rsid w:val="005D7368"/>
    <w:rsid w:val="005E117D"/>
    <w:rsid w:val="005F6339"/>
    <w:rsid w:val="006256A7"/>
    <w:rsid w:val="006350A1"/>
    <w:rsid w:val="00644E9A"/>
    <w:rsid w:val="00657266"/>
    <w:rsid w:val="0067366F"/>
    <w:rsid w:val="00681B7A"/>
    <w:rsid w:val="006B4F86"/>
    <w:rsid w:val="006E68CD"/>
    <w:rsid w:val="00702EAB"/>
    <w:rsid w:val="00722458"/>
    <w:rsid w:val="0073653F"/>
    <w:rsid w:val="00743572"/>
    <w:rsid w:val="007509DC"/>
    <w:rsid w:val="0075199B"/>
    <w:rsid w:val="00755669"/>
    <w:rsid w:val="00767D7F"/>
    <w:rsid w:val="007A2DFF"/>
    <w:rsid w:val="007C6B19"/>
    <w:rsid w:val="007E6503"/>
    <w:rsid w:val="008020EE"/>
    <w:rsid w:val="00811290"/>
    <w:rsid w:val="008221DE"/>
    <w:rsid w:val="0082464F"/>
    <w:rsid w:val="00827758"/>
    <w:rsid w:val="00840C97"/>
    <w:rsid w:val="00846FB5"/>
    <w:rsid w:val="00865239"/>
    <w:rsid w:val="0087506A"/>
    <w:rsid w:val="008D1A81"/>
    <w:rsid w:val="008D6CCF"/>
    <w:rsid w:val="00921625"/>
    <w:rsid w:val="00933C33"/>
    <w:rsid w:val="00971475"/>
    <w:rsid w:val="009A3DA5"/>
    <w:rsid w:val="009B67F4"/>
    <w:rsid w:val="009F3F74"/>
    <w:rsid w:val="00A2654F"/>
    <w:rsid w:val="00A3291E"/>
    <w:rsid w:val="00A52377"/>
    <w:rsid w:val="00A52B56"/>
    <w:rsid w:val="00A5375A"/>
    <w:rsid w:val="00A621F7"/>
    <w:rsid w:val="00A82089"/>
    <w:rsid w:val="00AB253C"/>
    <w:rsid w:val="00AC6A6B"/>
    <w:rsid w:val="00AF7229"/>
    <w:rsid w:val="00B34337"/>
    <w:rsid w:val="00B62AE1"/>
    <w:rsid w:val="00B84DF7"/>
    <w:rsid w:val="00B911FE"/>
    <w:rsid w:val="00BD1706"/>
    <w:rsid w:val="00BD4BB9"/>
    <w:rsid w:val="00C4631C"/>
    <w:rsid w:val="00C51692"/>
    <w:rsid w:val="00C67196"/>
    <w:rsid w:val="00C96D5A"/>
    <w:rsid w:val="00CB4C54"/>
    <w:rsid w:val="00CE52F0"/>
    <w:rsid w:val="00CF4AFD"/>
    <w:rsid w:val="00D27961"/>
    <w:rsid w:val="00D33CE2"/>
    <w:rsid w:val="00D45686"/>
    <w:rsid w:val="00D46230"/>
    <w:rsid w:val="00D62BD5"/>
    <w:rsid w:val="00D8503D"/>
    <w:rsid w:val="00DA124E"/>
    <w:rsid w:val="00DB0ABF"/>
    <w:rsid w:val="00DE3972"/>
    <w:rsid w:val="00DE3DFA"/>
    <w:rsid w:val="00DF32B2"/>
    <w:rsid w:val="00E10529"/>
    <w:rsid w:val="00E4237B"/>
    <w:rsid w:val="00E61B2E"/>
    <w:rsid w:val="00E70B6C"/>
    <w:rsid w:val="00E87249"/>
    <w:rsid w:val="00EA1AA1"/>
    <w:rsid w:val="00EA37D0"/>
    <w:rsid w:val="00EA43C0"/>
    <w:rsid w:val="00EB59E9"/>
    <w:rsid w:val="00EB5C3E"/>
    <w:rsid w:val="00EC23BD"/>
    <w:rsid w:val="00EF40E0"/>
    <w:rsid w:val="00F127BE"/>
    <w:rsid w:val="00F53747"/>
    <w:rsid w:val="00F53936"/>
    <w:rsid w:val="00F734DA"/>
    <w:rsid w:val="00F776A6"/>
    <w:rsid w:val="00FC321F"/>
    <w:rsid w:val="00FD225F"/>
    <w:rsid w:val="00FE7F2E"/>
    <w:rsid w:val="00FF35D4"/>
    <w:rsid w:val="00FF3BE1"/>
    <w:rsid w:val="01F2E65F"/>
    <w:rsid w:val="078A8BE0"/>
    <w:rsid w:val="0AD55555"/>
    <w:rsid w:val="0C29FACB"/>
    <w:rsid w:val="0C3D5DF6"/>
    <w:rsid w:val="12D0B7AB"/>
    <w:rsid w:val="22FF4180"/>
    <w:rsid w:val="28979FE1"/>
    <w:rsid w:val="2FB6E0CF"/>
    <w:rsid w:val="3077FCB9"/>
    <w:rsid w:val="31A4C873"/>
    <w:rsid w:val="35B4EFAA"/>
    <w:rsid w:val="3D2939D3"/>
    <w:rsid w:val="3F5903B2"/>
    <w:rsid w:val="3F6CFC0D"/>
    <w:rsid w:val="4109B82E"/>
    <w:rsid w:val="42613CA2"/>
    <w:rsid w:val="432DF2E9"/>
    <w:rsid w:val="47ED24C9"/>
    <w:rsid w:val="56D447F3"/>
    <w:rsid w:val="68E9F76B"/>
    <w:rsid w:val="70EA4E7D"/>
    <w:rsid w:val="7277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D291ADB"/>
  <w15:docId w15:val="{AFC7C83D-180E-4C15-AEE4-2DD1FE41A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6EEA"/>
  </w:style>
  <w:style w:type="paragraph" w:styleId="Heading1">
    <w:name w:val="heading 1"/>
    <w:basedOn w:val="Normal"/>
    <w:uiPriority w:val="3"/>
    <w:qFormat/>
    <w:rsid w:val="001D1A99"/>
    <w:pPr>
      <w:keepNext/>
      <w:outlineLvl w:val="0"/>
    </w:pPr>
    <w:rPr>
      <w:rFonts w:asciiTheme="majorHAnsi" w:hAnsiTheme="majorHAnsi" w:cs="Arial"/>
      <w:bCs/>
      <w:kern w:val="44"/>
      <w:szCs w:val="64"/>
    </w:rPr>
  </w:style>
  <w:style w:type="paragraph" w:styleId="Heading2">
    <w:name w:val="heading 2"/>
    <w:basedOn w:val="Normal"/>
    <w:link w:val="Heading2Char"/>
    <w:uiPriority w:val="3"/>
    <w:semiHidden/>
    <w:unhideWhenUsed/>
    <w:qFormat/>
    <w:rsid w:val="00E10529"/>
    <w:pPr>
      <w:keepNext/>
      <w:keepLines/>
      <w:outlineLvl w:val="1"/>
    </w:pPr>
    <w:rPr>
      <w:rFonts w:asciiTheme="majorHAnsi" w:eastAsiaTheme="majorEastAsia" w:hAnsiTheme="majorHAnsi" w:cstheme="majorBidi"/>
      <w:sz w:val="1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Right-alignedtext">
    <w:name w:val="Right-aligned text"/>
    <w:basedOn w:val="Normal"/>
    <w:uiPriority w:val="2"/>
    <w:qFormat/>
    <w:rsid w:val="009F3F74"/>
    <w:pPr>
      <w:spacing w:line="264" w:lineRule="auto"/>
      <w:jc w:val="right"/>
    </w:pPr>
    <w:rPr>
      <w:sz w:val="18"/>
      <w:szCs w:val="16"/>
    </w:rPr>
  </w:style>
  <w:style w:type="paragraph" w:customStyle="1" w:styleId="Slogan">
    <w:name w:val="Slogan"/>
    <w:basedOn w:val="Normal"/>
    <w:uiPriority w:val="1"/>
    <w:qFormat/>
    <w:rsid w:val="00DF32B2"/>
    <w:rPr>
      <w:bCs/>
      <w:i/>
      <w:color w:val="595959" w:themeColor="text1" w:themeTint="A6"/>
      <w:spacing w:val="4"/>
      <w:sz w:val="18"/>
      <w:szCs w:val="18"/>
    </w:rPr>
  </w:style>
  <w:style w:type="paragraph" w:customStyle="1" w:styleId="ContactInfo">
    <w:name w:val="Contact Info"/>
    <w:basedOn w:val="Normal"/>
    <w:uiPriority w:val="4"/>
    <w:unhideWhenUsed/>
    <w:qFormat/>
    <w:rsid w:val="00DF32B2"/>
    <w:pPr>
      <w:spacing w:before="520"/>
      <w:jc w:val="center"/>
    </w:pPr>
    <w:rPr>
      <w:color w:val="595959" w:themeColor="text1" w:themeTint="A6"/>
      <w:szCs w:val="18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uiPriority w:val="5"/>
    <w:unhideWhenUsed/>
    <w:qFormat/>
    <w:pPr>
      <w:spacing w:before="100"/>
      <w:jc w:val="center"/>
    </w:pPr>
    <w:rPr>
      <w:b/>
      <w:i/>
    </w:rPr>
  </w:style>
  <w:style w:type="paragraph" w:styleId="Header">
    <w:name w:val="header"/>
    <w:basedOn w:val="Normal"/>
    <w:link w:val="HeaderChar"/>
    <w:uiPriority w:val="99"/>
    <w:unhideWhenUsed/>
    <w:rsid w:val="000F3D19"/>
  </w:style>
  <w:style w:type="character" w:customStyle="1" w:styleId="HeaderChar">
    <w:name w:val="Header Char"/>
    <w:basedOn w:val="DefaultParagraphFont"/>
    <w:link w:val="Header"/>
    <w:uiPriority w:val="99"/>
    <w:rsid w:val="000F3D19"/>
  </w:style>
  <w:style w:type="paragraph" w:styleId="Footer">
    <w:name w:val="footer"/>
    <w:basedOn w:val="Normal"/>
    <w:link w:val="FooterChar"/>
    <w:uiPriority w:val="99"/>
    <w:unhideWhenUsed/>
    <w:rsid w:val="000F3D19"/>
  </w:style>
  <w:style w:type="character" w:customStyle="1" w:styleId="FooterChar">
    <w:name w:val="Footer Char"/>
    <w:basedOn w:val="DefaultParagraphFont"/>
    <w:link w:val="Footer"/>
    <w:uiPriority w:val="99"/>
    <w:rsid w:val="000F3D19"/>
  </w:style>
  <w:style w:type="table" w:styleId="TableGrid">
    <w:name w:val="Table Grid"/>
    <w:basedOn w:val="TableNormal"/>
    <w:rsid w:val="00084A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84A5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link w:val="TitleChar"/>
    <w:unhideWhenUsed/>
    <w:qFormat/>
    <w:rsid w:val="00DF32B2"/>
    <w:pPr>
      <w:spacing w:line="800" w:lineRule="exact"/>
      <w:contextualSpacing/>
      <w:jc w:val="right"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rsid w:val="00DF32B2"/>
    <w:rPr>
      <w:rFonts w:asciiTheme="majorHAnsi" w:eastAsiaTheme="majorEastAsia" w:hAnsiTheme="majorHAnsi" w:cstheme="majorBidi"/>
      <w:caps/>
      <w:color w:val="595959" w:themeColor="text1" w:themeTint="A6"/>
      <w:kern w:val="28"/>
      <w:sz w:val="64"/>
      <w:szCs w:val="56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E10529"/>
    <w:rPr>
      <w:rFonts w:asciiTheme="majorHAnsi" w:eastAsiaTheme="majorEastAsia" w:hAnsiTheme="majorHAnsi" w:cstheme="majorBidi"/>
      <w:sz w:val="18"/>
      <w:szCs w:val="26"/>
    </w:rPr>
  </w:style>
  <w:style w:type="table" w:styleId="GridTable1Light-Accent5">
    <w:name w:val="Grid Table 1 Light Accent 5"/>
    <w:basedOn w:val="TableNormal"/>
    <w:uiPriority w:val="46"/>
    <w:rsid w:val="00DF32B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 w:val="0"/>
        <w:bCs/>
        <w:i w:val="0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F32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tblPr/>
      <w:tcPr>
        <w:tcBorders>
          <w:top w:val="nil"/>
          <w:left w:val="nil"/>
          <w:bottom w:val="single" w:sz="4" w:space="0" w:color="A6A6A6" w:themeColor="background1" w:themeShade="A6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5">
    <w:name w:val="Plain Table 5"/>
    <w:basedOn w:val="TableNormal"/>
    <w:uiPriority w:val="45"/>
    <w:rsid w:val="00DF32B2"/>
    <w:tblPr>
      <w:tblStyleRowBandSize w:val="1"/>
      <w:tblStyleColBandSize w:val="1"/>
      <w:tblCellMar>
        <w:top w:w="144" w:type="dxa"/>
        <w:left w:w="115" w:type="dxa"/>
        <w:bottom w:w="58" w:type="dxa"/>
        <w:right w:w="115" w:type="dxa"/>
      </w:tblCellMar>
    </w:tblPr>
    <w:tblStylePr w:type="firstRow">
      <w:rPr>
        <w:rFonts w:asciiTheme="majorHAnsi" w:hAnsiTheme="majorHAnsi" w:cstheme="majorBidi"/>
        <w:b w:val="0"/>
        <w:i w:val="0"/>
        <w:iCs/>
        <w:sz w:val="2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743572"/>
    <w:pPr>
      <w:ind w:left="720"/>
      <w:contextualSpacing/>
    </w:pPr>
  </w:style>
  <w:style w:type="character" w:styleId="Hyperlink">
    <w:name w:val="Hyperlink"/>
    <w:basedOn w:val="DefaultParagraphFont"/>
    <w:unhideWhenUsed/>
    <w:rsid w:val="007435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3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p.mandy@oakwoodscotland.co.uk" TargetMode="External"/><Relationship Id="rId18" Type="http://schemas.openxmlformats.org/officeDocument/2006/relationships/hyperlink" Target="mailto:info@knightsbridgesolicitors.co.uk" TargetMode="External"/><Relationship Id="rId26" Type="http://schemas.openxmlformats.org/officeDocument/2006/relationships/hyperlink" Target="mailto:accounts@carhirespec.co.uk" TargetMode="External"/><Relationship Id="rId3" Type="http://schemas.openxmlformats.org/officeDocument/2006/relationships/styles" Target="styles.xml"/><Relationship Id="rId21" Type="http://schemas.openxmlformats.org/officeDocument/2006/relationships/hyperlink" Target="mailto:mdakri@montrealprestige.co.uk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engineersinspections@accidentexchange.com" TargetMode="External"/><Relationship Id="rId17" Type="http://schemas.openxmlformats.org/officeDocument/2006/relationships/hyperlink" Target="mailto:richard.pownall@dfd-solicitors.co.uk" TargetMode="External"/><Relationship Id="rId25" Type="http://schemas.openxmlformats.org/officeDocument/2006/relationships/hyperlink" Target="mailto:info@claimsspecialists.co.uk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tony@shawmarnell.co.uk" TargetMode="External"/><Relationship Id="rId20" Type="http://schemas.openxmlformats.org/officeDocument/2006/relationships/hyperlink" Target="mailto:info@kmrlaw.co.uk" TargetMode="External"/><Relationship Id="rId29" Type="http://schemas.openxmlformats.org/officeDocument/2006/relationships/hyperlink" Target="mailto:SBL@connexus.co.u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ngineersreports@ax-uk.com" TargetMode="External"/><Relationship Id="rId24" Type="http://schemas.openxmlformats.org/officeDocument/2006/relationships/hyperlink" Target="mailto:engreport@robertjameslaw.co.uk" TargetMode="External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accounts@carhirespec.co.uk" TargetMode="External"/><Relationship Id="rId23" Type="http://schemas.openxmlformats.org/officeDocument/2006/relationships/hyperlink" Target="mailto:engineers@qdosassist.co.uk" TargetMode="External"/><Relationship Id="rId28" Type="http://schemas.openxmlformats.org/officeDocument/2006/relationships/hyperlink" Target="mailto:Claims@smartbusinesslink.com" TargetMode="External"/><Relationship Id="rId10" Type="http://schemas.openxmlformats.org/officeDocument/2006/relationships/hyperlink" Target="mailto:p.mandy@oakwoodscotland.co.uk" TargetMode="External"/><Relationship Id="rId19" Type="http://schemas.openxmlformats.org/officeDocument/2006/relationships/hyperlink" Target="mailto:%3cgabbas@knightsbridgesolicitors.co.uk" TargetMode="External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claims@autologistic.co.uk" TargetMode="External"/><Relationship Id="rId14" Type="http://schemas.openxmlformats.org/officeDocument/2006/relationships/hyperlink" Target="mailto:info@claimsspecialists.co.uk" TargetMode="External"/><Relationship Id="rId22" Type="http://schemas.openxmlformats.org/officeDocument/2006/relationships/hyperlink" Target="mailto:p.mandy@oakwoodscotland.co.uk" TargetMode="External"/><Relationship Id="rId27" Type="http://schemas.openxmlformats.org/officeDocument/2006/relationships/hyperlink" Target="mailto:Admin@accidentspecialist.co.uk" TargetMode="External"/><Relationship Id="rId30" Type="http://schemas.openxmlformats.org/officeDocument/2006/relationships/hyperlink" Target="mailto:Ontrack789@gmail.com" TargetMode="External"/><Relationship Id="rId8" Type="http://schemas.openxmlformats.org/officeDocument/2006/relationships/hyperlink" Target="mailto:admin@accidentspecialist.co.uk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GUSER\AppData\Local\Microsoft\Office\16.0\DTS\en-GB%7bC0314C70-4B67-4226-A131-3ACFD4C55E6C%7d\%7b24D25C32-8D59-467C-AFFB-DAA5A7C1131F%7dtf16402397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7C19F3-043A-4875-A802-1BCC5DC90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{24D25C32-8D59-467C-AFFB-DAA5A7C1131F}tf16402397_win32.dotx</Template>
  <TotalTime>7</TotalTime>
  <Pages>4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PGUSER</dc:creator>
  <cp:keywords/>
  <cp:lastModifiedBy>Desk</cp:lastModifiedBy>
  <cp:revision>6</cp:revision>
  <dcterms:created xsi:type="dcterms:W3CDTF">2026-04-23T14:44:00Z</dcterms:created>
  <dcterms:modified xsi:type="dcterms:W3CDTF">2026-08-13T08:16:00Z</dcterms:modified>
  <cp:category/>
  <cp:version/>
</cp:coreProperties>
</file>